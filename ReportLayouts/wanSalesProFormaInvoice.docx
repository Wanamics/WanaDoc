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  <w:gridCol w:w="3402"/>
        <w:gridCol w:w="3827"/>
      </w:tblGrid>
      <w:tr w:rsidRPr="00C40F07" w:rsidR="00AA20C0" w:rsidTr="00B27299" w14:paraId="5E7A98D1" w14:textId="77777777">
        <w:trPr>
          <w:cantSplit/>
          <w:trHeight w:val="290"/>
        </w:trPr>
        <w:sdt>
          <w:sdtPr>
            <w:rPr>
              <w:sz w:val="18"/>
              <w:szCs w:val="18"/>
              <w:lang w:val="fr-FR"/>
            </w:rPr>
            <w:alias w:val="#Nav: /Header/wanSellToAddress_Lbl"/>
            <w:tag w:val="#Nav: Standard_Sales_Pro_Forma_Inv/1302"/>
            <w:id w:val="157268387"/>
            <w:placeholder>
              <w:docPart w:val="DefaultPlaceholder_-1854013440"/>
            </w:placeholder>
            <w:dataBinding w:prefixMappings="xmlns:ns0='urn:microsoft-dynamics-nav/reports/Standard_Sales_Pro_Forma_Inv/1302/'" w:xpath="/ns0:NavWordReportXmlPart[1]/ns0:Header[1]/ns0:wanSellToAddress_Lbl[1]" w:storeItemID="{9F73DB35-0AB6-4517-8AA7-2D09A77A59BF}"/>
            <w:text/>
          </w:sdtPr>
          <w:sdtContent>
            <w:tc>
              <w:tcPr>
                <w:tcW w:w="1645" w:type="pct"/>
              </w:tcPr>
              <w:p w:rsidRPr="00C40F07" w:rsidR="00AA20C0" w:rsidP="00715109" w:rsidRDefault="00C40F07" w14:paraId="4B428F69" w14:textId="20477DD3">
                <w:pPr>
                  <w:pStyle w:val="Sansinterligne"/>
                  <w:tabs>
                    <w:tab w:val="center" w:pos="1701"/>
                  </w:tabs>
                  <w:rPr>
                    <w:sz w:val="18"/>
                    <w:szCs w:val="18"/>
                    <w:lang w:val="fr-FR"/>
                  </w:rPr>
                </w:pPr>
                <w:proofErr w:type="spellStart"/>
                <w:r w:rsidRPr="00C40F07">
                  <w:rPr>
                    <w:sz w:val="18"/>
                    <w:szCs w:val="18"/>
                    <w:lang w:val="fr-FR"/>
                  </w:rPr>
                  <w:t>wanSellToAddress_Lbl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#Nav: /Header/wanShipToAddress_Lbl"/>
            <w:tag w:val="#Nav: Standard_Sales_Pro_Forma_Inv/1302"/>
            <w:id w:val="118116147"/>
            <w:placeholder>
              <w:docPart w:val="DefaultPlaceholder_-1854013440"/>
            </w:placeholder>
            <w:dataBinding w:prefixMappings="xmlns:ns0='urn:microsoft-dynamics-nav/reports/Standard_Sales_Pro_Forma_Inv/1302/'" w:xpath="/ns0:NavWordReportXmlPart[1]/ns0:Header[1]/ns0:wanShipToAddress_Lbl[1]" w:storeItemID="{9F73DB35-0AB6-4517-8AA7-2D09A77A59BF}"/>
            <w:text/>
          </w:sdtPr>
          <w:sdtContent>
            <w:tc>
              <w:tcPr>
                <w:tcW w:w="1579" w:type="pct"/>
              </w:tcPr>
              <w:p w:rsidRPr="00C40F07" w:rsidR="00AA20C0" w:rsidP="007F67F7" w:rsidRDefault="00AA0569" w14:paraId="538479D9" w14:textId="320085A5">
                <w:pPr>
                  <w:pStyle w:val="Sansinterligne"/>
                  <w:tabs>
                    <w:tab w:val="left" w:pos="945"/>
                  </w:tabs>
                  <w:rPr>
                    <w:sz w:val="18"/>
                    <w:szCs w:val="18"/>
                  </w:rPr>
                </w:pPr>
                <w:proofErr w:type="spellStart"/>
                <w:r w:rsidRPr="00C40F07">
                  <w:rPr>
                    <w:sz w:val="18"/>
                    <w:szCs w:val="18"/>
                  </w:rPr>
                  <w:t>wanShipToAddress_Lbl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  <w:lang w:val="fr-FR"/>
            </w:rPr>
            <w:alias w:val="#Nav: /Header/wanBillToAddress_Lbl"/>
            <w:tag w:val="#Nav: Standard_Sales_Pro_Forma_Inv/1302"/>
            <w:id w:val="-498112859"/>
            <w:placeholder>
              <w:docPart w:val="DefaultPlaceholder_-1854013440"/>
            </w:placeholder>
            <w:dataBinding w:prefixMappings="xmlns:ns0='urn:microsoft-dynamics-nav/reports/Standard_Sales_Pro_Forma_Inv/1302/'" w:xpath="/ns0:NavWordReportXmlPart[1]/ns0:Header[1]/ns0:wanBillToAddress_Lbl[1]" w:storeItemID="{9F73DB35-0AB6-4517-8AA7-2D09A77A59BF}"/>
            <w:text/>
          </w:sdtPr>
          <w:sdtContent>
            <w:tc>
              <w:tcPr>
                <w:tcW w:w="1776" w:type="pct"/>
              </w:tcPr>
              <w:p w:rsidRPr="00C40F07" w:rsidR="00AA20C0" w:rsidP="0084232A" w:rsidRDefault="00C40F07" w14:paraId="1C435758" w14:textId="444B7BF5">
                <w:pPr>
                  <w:pStyle w:val="Sous-titre"/>
                  <w:tabs>
                    <w:tab w:val="center" w:pos="1984"/>
                    <w:tab w:val="right" w:pos="3969"/>
                  </w:tabs>
                  <w:rPr>
                    <w:sz w:val="18"/>
                    <w:szCs w:val="18"/>
                    <w:lang w:val="fr-FR"/>
                  </w:rPr>
                </w:pPr>
                <w:proofErr w:type="spellStart"/>
                <w:r w:rsidRPr="00C40F07">
                  <w:rPr>
                    <w:sz w:val="18"/>
                    <w:szCs w:val="18"/>
                    <w:lang w:val="fr-FR"/>
                  </w:rPr>
                  <w:t>wanBillToAddress_Lbl</w:t>
                </w:r>
                <w:proofErr w:type="spellEnd"/>
              </w:p>
            </w:tc>
          </w:sdtContent>
        </w:sdt>
      </w:tr>
      <w:tr w:rsidR="00AA20C0" w:rsidTr="00B27299" w14:paraId="26F2FC6E" w14:textId="77777777">
        <w:trPr>
          <w:cantSplit/>
          <w:trHeight w:val="510"/>
        </w:trPr>
        <w:tc>
          <w:tcPr>
            <w:tcW w:w="1645" w:type="pct"/>
            <w:tcBorders>
              <w:bottom w:val="nil"/>
            </w:tcBorders>
          </w:tcPr>
          <w:tbl>
            <w:tblPr>
              <w:tblStyle w:val="Grilledutableau"/>
              <w:tblW w:w="5000" w:type="pct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44"/>
            </w:tblGrid>
            <w:tr w:rsidRPr="00AA20C0" w:rsidR="00C81257" w:rsidTr="002B6692" w14:paraId="7EFB35B8" w14:textId="77777777">
              <w:trPr>
                <w:cantSplit/>
                <w:trHeight w:val="510"/>
              </w:trPr>
              <w:tc>
                <w:tcPr>
                  <w:tcW w:w="1645" w:type="pct"/>
                  <w:tcBorders>
                    <w:bottom w:val="nil"/>
                  </w:tcBorders>
                </w:tcPr>
                <w:p w:rsidR="00C81257" w:rsidP="00C81257" w:rsidRDefault="00000000" w14:paraId="74DCDDC6" w14:textId="77777777">
                  <w:pPr>
                    <w:pStyle w:val="Sansinterligne"/>
                    <w:tabs>
                      <w:tab w:val="center" w:pos="1701"/>
                      <w:tab w:val="left" w:pos="2355"/>
                    </w:tabs>
                  </w:pPr>
                  <w:sdt>
                    <w:sdtPr>
                      <w:alias w:val="#Nav: /Header/wanSellToAddress"/>
                      <w:tag w:val="#Nav: Standard_Sales_Pro_Forma_Inv/1302"/>
                      <w:id w:val="344989696"/>
                      <w:placeholder>
                        <w:docPart w:val="916ABA7808CF4ADEAE46E4507E20E73E"/>
                      </w:placeholder>
                      <w:dataBinding w:prefixMappings="xmlns:ns0='urn:microsoft-dynamics-nav/reports/Standard_Sales_Pro_Forma_Inv/1302/'" w:xpath="/ns0:NavWordReportXmlPart[1]/ns0:Header[1]/ns0:wanSellToAddress[1]" w:storeItemID="{9F73DB35-0AB6-4517-8AA7-2D09A77A59BF}"/>
                      <w:text/>
                    </w:sdtPr>
                    <w:sdtContent>
                      <w:proofErr w:type="spellStart"/>
                      <w:r w:rsidRPr="00B27299" w:rsidR="00C81257">
                        <w:t>wanSellToAddress</w:t>
                      </w:r>
                      <w:proofErr w:type="spellEnd"/>
                    </w:sdtContent>
                  </w:sdt>
                  <w:r w:rsidR="00C81257">
                    <w:tab/>
                  </w:r>
                </w:p>
                <w:p w:rsidRPr="00AA20C0" w:rsidR="00C81257" w:rsidP="00C81257" w:rsidRDefault="00000000" w14:paraId="5834DC7B" w14:textId="77777777">
                  <w:pPr>
                    <w:pStyle w:val="Sansinterligne"/>
                    <w:tabs>
                      <w:tab w:val="center" w:pos="1701"/>
                      <w:tab w:val="left" w:pos="2355"/>
                    </w:tabs>
                    <w:rPr>
                      <w:sz w:val="18"/>
                      <w:szCs w:val="18"/>
                      <w:lang w:val="fr-FR"/>
                    </w:rPr>
                  </w:pPr>
                  <w:sdt>
                    <w:sdtPr>
                      <w:rPr>
                        <w:b/>
                        <w:bCs/>
                        <w:sz w:val="18"/>
                        <w:szCs w:val="18"/>
                        <w:lang w:val="fr-FR"/>
                      </w:rPr>
                      <w:alias w:val="#Nav: /Header/wanOurAccountNo_Lbl"/>
                      <w:tag w:val="#Nav: Standard_Sales_Pro_Forma_Inv/1302"/>
                      <w:id w:val="608016018"/>
                      <w:placeholder>
                        <w:docPart w:val="916ABA7808CF4ADEAE46E4507E20E73E"/>
                      </w:placeholder>
                      <w:dataBinding w:prefixMappings="xmlns:ns0='urn:microsoft-dynamics-nav/reports/Standard_Sales_Pro_Forma_Inv/1302/'" w:xpath="/ns0:NavWordReportXmlPart[1]/ns0:Header[1]/ns0:wanOurAccountNo_Lbl[1]" w:storeItemID="{9F73DB35-0AB6-4517-8AA7-2D09A77A59BF}"/>
                      <w:text/>
                    </w:sdtPr>
                    <w:sdtContent>
                      <w:proofErr w:type="spellStart"/>
                      <w:r w:rsidRPr="006F1BCF" w:rsidR="00C81257">
                        <w:rPr>
                          <w:b/>
                          <w:bCs/>
                          <w:sz w:val="18"/>
                          <w:szCs w:val="18"/>
                          <w:lang w:val="fr-FR"/>
                        </w:rPr>
                        <w:t>wanOurAccountNo_Lbl</w:t>
                      </w:r>
                      <w:proofErr w:type="spellEnd"/>
                    </w:sdtContent>
                  </w:sdt>
                  <w:r w:rsidR="00C81257">
                    <w:rPr>
                      <w:sz w:val="18"/>
                      <w:szCs w:val="18"/>
                      <w:lang w:val="fr-FR"/>
                    </w:rPr>
                    <w:t xml:space="preserve"> : </w:t>
                  </w:r>
                  <w:sdt>
                    <w:sdtPr>
                      <w:rPr>
                        <w:sz w:val="18"/>
                        <w:szCs w:val="18"/>
                        <w:lang w:val="fr-FR"/>
                      </w:rPr>
                      <w:alias w:val="#Nav: /Header/wanOurAccountNo"/>
                      <w:tag w:val="#Nav: Standard_Sales_Pro_Forma_Inv/1302"/>
                      <w:id w:val="1486667614"/>
                      <w:placeholder>
                        <w:docPart w:val="916ABA7808CF4ADEAE46E4507E20E73E"/>
                      </w:placeholder>
                      <w:dataBinding w:prefixMappings="xmlns:ns0='urn:microsoft-dynamics-nav/reports/Standard_Sales_Pro_Forma_Inv/1302/'" w:xpath="/ns0:NavWordReportXmlPart[1]/ns0:Header[1]/ns0:wanOurAccountNo[1]" w:storeItemID="{9F73DB35-0AB6-4517-8AA7-2D09A77A59BF}"/>
                      <w:text/>
                    </w:sdtPr>
                    <w:sdtContent>
                      <w:proofErr w:type="spellStart"/>
                      <w:r w:rsidR="00C81257">
                        <w:rPr>
                          <w:sz w:val="18"/>
                          <w:szCs w:val="18"/>
                          <w:lang w:val="fr-FR"/>
                        </w:rPr>
                        <w:t>wanOurAccountNo</w:t>
                      </w:r>
                      <w:proofErr w:type="spellEnd"/>
                    </w:sdtContent>
                  </w:sdt>
                </w:p>
              </w:tc>
            </w:tr>
          </w:tbl>
          <w:p w:rsidRPr="00AA20C0" w:rsidR="00AA20C0" w:rsidP="00C81257" w:rsidRDefault="00AA20C0" w14:paraId="336B29F1" w14:textId="155EE751">
            <w:pPr>
              <w:pStyle w:val="Sansinterligne"/>
              <w:tabs>
                <w:tab w:val="center" w:pos="1701"/>
                <w:tab w:val="left" w:pos="2250"/>
              </w:tabs>
              <w:rPr>
                <w:sz w:val="18"/>
                <w:szCs w:val="18"/>
                <w:lang w:val="fr-FR"/>
              </w:rPr>
            </w:pPr>
          </w:p>
        </w:tc>
        <w:sdt>
          <w:sdtPr>
            <w:alias w:val="#Nav: /Header/wanShipToAddress"/>
            <w:tag w:val="#Nav: Standard_Sales_Pro_Forma_Inv/1302"/>
            <w:id w:val="-498725124"/>
            <w:placeholder>
              <w:docPart w:val="EE7BE45826194DA0886544EA44F7CD0C"/>
            </w:placeholder>
            <w:dataBinding w:prefixMappings="xmlns:ns0='urn:microsoft-dynamics-nav/reports/Standard_Sales_Pro_Forma_Inv/1302/'" w:xpath="/ns0:NavWordReportXmlPart[1]/ns0:Header[1]/ns0:wanShipToAddress[1]" w:storeItemID="{9F73DB35-0AB6-4517-8AA7-2D09A77A59BF}"/>
            <w:text/>
          </w:sdtPr>
          <w:sdtContent>
            <w:tc>
              <w:tcPr>
                <w:tcW w:w="1579" w:type="pct"/>
                <w:tcBorders>
                  <w:bottom w:val="nil"/>
                </w:tcBorders>
              </w:tcPr>
              <w:p w:rsidR="00AA20C0" w:rsidP="00FA4A06" w:rsidRDefault="00AA20C0" w14:paraId="0CABE89D" w14:textId="682375CD">
                <w:pPr>
                  <w:pStyle w:val="Sansinterligne"/>
                  <w:tabs>
                    <w:tab w:val="left" w:pos="495"/>
                  </w:tabs>
                </w:pPr>
                <w:proofErr w:type="spellStart"/>
                <w:r>
                  <w:t>wanShipToAddress</w:t>
                </w:r>
                <w:proofErr w:type="spellEnd"/>
              </w:p>
            </w:tc>
          </w:sdtContent>
        </w:sdt>
        <w:sdt>
          <w:sdtPr>
            <w:alias w:val="#Nav: /Header/wanBillToAddress"/>
            <w:tag w:val="#Nav: Standard_Sales_Pro_Forma_Inv/1302"/>
            <w:id w:val="251703797"/>
            <w:placeholder>
              <w:docPart w:val="DefaultPlaceholder_-1854013440"/>
            </w:placeholder>
            <w:dataBinding w:prefixMappings="xmlns:ns0='urn:microsoft-dynamics-nav/reports/Standard_Sales_Pro_Forma_Inv/1302/'" w:xpath="/ns0:NavWordReportXmlPart[1]/ns0:Header[1]/ns0:wanBillToAddress[1]" w:storeItemID="{9F73DB35-0AB6-4517-8AA7-2D09A77A59BF}"/>
            <w:text/>
          </w:sdtPr>
          <w:sdtContent>
            <w:tc>
              <w:tcPr>
                <w:tcW w:w="1776" w:type="pct"/>
                <w:tcBorders>
                  <w:bottom w:val="nil"/>
                </w:tcBorders>
              </w:tcPr>
              <w:p w:rsidRPr="00456AFC" w:rsidR="00AA20C0" w:rsidP="00D179ED" w:rsidRDefault="00297B04" w14:paraId="123C1B60" w14:textId="42794C3E">
                <w:pPr>
                  <w:pStyle w:val="Sansinterligne"/>
                </w:pPr>
                <w:proofErr w:type="spellStart"/>
                <w:r>
                  <w:t>wanBillToAddress</w:t>
                </w:r>
                <w:proofErr w:type="spellEnd"/>
              </w:p>
            </w:tc>
          </w:sdtContent>
        </w:sdt>
      </w:tr>
    </w:tbl>
    <w:p w:rsidRPr="00FA2DC0" w:rsidR="00245B0E" w:rsidP="00F77E19" w:rsidRDefault="00245B0E" w14:paraId="21C3F972" w14:textId="77777777">
      <w:pPr>
        <w:pStyle w:val="Sansinterligne"/>
        <w:jc w:val="right"/>
        <w:rPr>
          <w:lang w:val="fr-FR"/>
        </w:rPr>
      </w:pPr>
    </w:p>
    <w:tbl>
      <w:tblPr>
        <w:tblStyle w:val="Grilledutableau"/>
        <w:tblW w:w="1077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410"/>
        <w:gridCol w:w="1134"/>
        <w:gridCol w:w="1418"/>
        <w:gridCol w:w="1984"/>
        <w:gridCol w:w="3827"/>
      </w:tblGrid>
      <w:tr w:rsidR="00C6095D" w:rsidTr="00B27299" w14:paraId="3436BAB8" w14:textId="2A46C8C7">
        <w:bookmarkStart w:name="_Hlk88149633" w:displacedByCustomXml="next" w:id="0"/>
        <w:sdt>
          <w:sdtPr>
            <w:alias w:val="#Nav: /Header/SalesPersonText_Lbl"/>
            <w:tag w:val="#Nav: Standard_Sales_Pro_Forma_Inv/1302"/>
            <w:id w:val="-1425419817"/>
            <w:placeholder>
              <w:docPart w:val="3AFF0FDB05CE4BC09441B1EDDE7C99E5"/>
            </w:placeholder>
            <w:dataBinding w:prefixMappings="xmlns:ns0='urn:microsoft-dynamics-nav/reports/Standard_Sales_Pro_Forma_Inv/1302/'" w:xpath="/ns0:NavWordReportXmlPart[1]/ns0:Header[1]/ns0:SalesPersonText_Lbl[1]" w:storeItemID="{9F73DB35-0AB6-4517-8AA7-2D09A77A59BF}"/>
            <w:text/>
          </w:sdtPr>
          <w:sdtContent>
            <w:tc>
              <w:tcPr>
                <w:tcW w:w="3544" w:type="dxa"/>
                <w:gridSpan w:val="2"/>
              </w:tcPr>
              <w:p w:rsidR="00C6095D" w:rsidP="00B61749" w:rsidRDefault="00C6095D" w14:paraId="270D1E1D" w14:textId="13DC2176">
                <w:pPr>
                  <w:pStyle w:val="Titre1"/>
                </w:pPr>
                <w:r w:rsidRPr="00456AFC">
                  <w:rPr>
                    <w:lang w:val="da-DK"/>
                  </w:rPr>
                  <w:t>SalesPersonText_Lbl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_Lbl"/>
            <w:tag w:val="#Nav: Standard_Sales_Pro_Forma_Inv/1302"/>
            <w:id w:val="-1844006567"/>
            <w:placeholder>
              <w:docPart w:val="B5DC039D9A764D20BF42FEAC264042C1"/>
            </w:placeholder>
            <w:dataBinding w:prefixMappings="xmlns:ns0='urn:microsoft-dynamics-nav/reports/Standard_Sales_Pro_Forma_Inv/1302/'" w:xpath="/ns0:NavWordReportXmlPart[1]/ns0:Header[1]/ns0:ShipmentMethodDescription_Lbl[1]" w:storeItemID="{9F73DB35-0AB6-4517-8AA7-2D09A77A59BF}"/>
            <w:text/>
          </w:sdtPr>
          <w:sdtContent>
            <w:tc>
              <w:tcPr>
                <w:tcW w:w="3402" w:type="dxa"/>
                <w:gridSpan w:val="2"/>
                <w:tcMar>
                  <w:right w:w="0" w:type="dxa"/>
                </w:tcMar>
              </w:tcPr>
              <w:p w:rsidR="00C6095D" w:rsidP="00B61749" w:rsidRDefault="00C6095D" w14:paraId="3D48FDA0" w14:textId="77777777">
                <w:pPr>
                  <w:pStyle w:val="Titre1"/>
                </w:pPr>
                <w:r w:rsidRPr="00456AFC">
                  <w:rPr>
                    <w:lang w:val="da-DK"/>
                  </w:rPr>
                  <w:t>ShipmentMethodDescription_Lbl</w:t>
                </w:r>
              </w:p>
            </w:tc>
          </w:sdtContent>
        </w:sdt>
        <w:sdt>
          <w:sdtPr>
            <w:rPr>
              <w:lang w:val="da-DK"/>
            </w:rPr>
            <w:alias w:val="#Nav: /Header/PaymentTermsDescription_Lbl"/>
            <w:tag w:val="#Nav: Standard_Sales_Pro_Forma_Inv/1302"/>
            <w:id w:val="199518857"/>
            <w:placeholder>
              <w:docPart w:val="4ED56E8EC44C435EB504E8F65E46615B"/>
            </w:placeholder>
            <w:dataBinding w:prefixMappings="xmlns:ns0='urn:microsoft-dynamics-nav/reports/Standard_Sales_Pro_Forma_Inv/1302/'" w:xpath="/ns0:NavWordReportXmlPart[1]/ns0:Header[1]/ns0:PaymentTermsDescription_Lbl[1]" w:storeItemID="{9F73DB35-0AB6-4517-8AA7-2D09A77A59BF}"/>
            <w:text/>
          </w:sdtPr>
          <w:sdtContent>
            <w:tc>
              <w:tcPr>
                <w:tcW w:w="3827" w:type="dxa"/>
              </w:tcPr>
              <w:p w:rsidR="00C6095D" w:rsidP="00B61749" w:rsidRDefault="00C6095D" w14:paraId="7891513E" w14:textId="22C6D74E">
                <w:pPr>
                  <w:pStyle w:val="Titre1"/>
                  <w:rPr>
                    <w:lang w:val="da-DK"/>
                  </w:rPr>
                </w:pPr>
                <w:r>
                  <w:rPr>
                    <w:lang w:val="da-DK"/>
                  </w:rPr>
                  <w:t>PaymentTermsDescription_Lbl</w:t>
                </w:r>
              </w:p>
            </w:tc>
          </w:sdtContent>
        </w:sdt>
      </w:tr>
      <w:tr w:rsidRPr="009A1C79" w:rsidR="00C6095D" w:rsidTr="00B27299" w14:paraId="11B4727C" w14:textId="79E6C300">
        <w:sdt>
          <w:sdtPr>
            <w:rPr>
              <w:sz w:val="18"/>
              <w:szCs w:val="18"/>
            </w:rPr>
            <w:alias w:val="#Nav: /Header/SalesPersonName"/>
            <w:tag w:val="#Nav: Standard_Sales_Pro_Forma_Inv/1302"/>
            <w:id w:val="-2093382796"/>
            <w:placeholder>
              <w:docPart w:val="5F614D2B8D6D4C9093D6E617B2CFF48B"/>
            </w:placeholder>
            <w:dataBinding w:prefixMappings="xmlns:ns0='urn:microsoft-dynamics-nav/reports/Standard_Sales_Pro_Forma_Inv/1302/'" w:xpath="/ns0:NavWordReportXmlPart[1]/ns0:Header[1]/ns0:SalesPersonName[1]" w:storeItemID="{9F73DB35-0AB6-4517-8AA7-2D09A77A59BF}"/>
            <w:text/>
          </w:sdtPr>
          <w:sdtContent>
            <w:tc>
              <w:tcPr>
                <w:tcW w:w="3544" w:type="dxa"/>
                <w:gridSpan w:val="2"/>
              </w:tcPr>
              <w:p w:rsidRPr="009A1C79" w:rsidR="00C6095D" w:rsidP="00B61749" w:rsidRDefault="00C6095D" w14:paraId="0F837E58" w14:textId="61916C80">
                <w:pPr>
                  <w:spacing w:after="120"/>
                  <w:rPr>
                    <w:sz w:val="18"/>
                    <w:szCs w:val="18"/>
                  </w:rPr>
                </w:pPr>
                <w:r w:rsidRPr="009A1C79">
                  <w:rPr>
                    <w:sz w:val="18"/>
                    <w:szCs w:val="18"/>
                    <w:lang w:val="da-DK"/>
                  </w:rPr>
                  <w:t>SalesPersonName</w:t>
                </w:r>
              </w:p>
            </w:tc>
          </w:sdtContent>
        </w:sdt>
        <w:sdt>
          <w:sdtPr>
            <w:rPr>
              <w:sz w:val="18"/>
              <w:szCs w:val="18"/>
              <w:lang w:val="da-DK"/>
            </w:rPr>
            <w:alias w:val="#Nav: /Header/ShipmentMethodDescription"/>
            <w:tag w:val="#Nav: Standard_Sales_Pro_Forma_Inv/1302"/>
            <w:id w:val="-168258069"/>
            <w:placeholder>
              <w:docPart w:val="1351709F405341069AEFFB1C5F64575A"/>
            </w:placeholder>
            <w:dataBinding w:prefixMappings="xmlns:ns0='urn:microsoft-dynamics-nav/reports/Standard_Sales_Pro_Forma_Inv/1302/'" w:xpath="/ns0:NavWordReportXmlPart[1]/ns0:Header[1]/ns0:ShipmentMethodDescription[1]" w:storeItemID="{9F73DB35-0AB6-4517-8AA7-2D09A77A59BF}"/>
            <w:text/>
          </w:sdtPr>
          <w:sdtContent>
            <w:tc>
              <w:tcPr>
                <w:tcW w:w="3402" w:type="dxa"/>
                <w:gridSpan w:val="2"/>
                <w:tcMar>
                  <w:right w:w="0" w:type="dxa"/>
                </w:tcMar>
              </w:tcPr>
              <w:p w:rsidRPr="009A1C79" w:rsidR="00C6095D" w:rsidP="00B61749" w:rsidRDefault="00C6095D" w14:paraId="4292B848" w14:textId="77777777">
                <w:pPr>
                  <w:spacing w:after="120"/>
                  <w:rPr>
                    <w:sz w:val="18"/>
                    <w:szCs w:val="18"/>
                  </w:rPr>
                </w:pPr>
                <w:r w:rsidRPr="009A1C79">
                  <w:rPr>
                    <w:sz w:val="18"/>
                    <w:szCs w:val="18"/>
                    <w:lang w:val="da-DK"/>
                  </w:rPr>
                  <w:t>ShipmentMethodDescription</w:t>
                </w:r>
              </w:p>
            </w:tc>
          </w:sdtContent>
        </w:sdt>
        <w:sdt>
          <w:sdtPr>
            <w:rPr>
              <w:sz w:val="18"/>
              <w:szCs w:val="18"/>
              <w:lang w:val="da-DK"/>
            </w:rPr>
            <w:alias w:val="#Nav: /Header/PaymentTermsDescription"/>
            <w:tag w:val="#Nav: Standard_Sales_Pro_Forma_Inv/1302"/>
            <w:id w:val="-1577116777"/>
            <w:placeholder>
              <w:docPart w:val="6A272B1532C945DB8FBDE76169186DAB"/>
            </w:placeholder>
            <w:dataBinding w:prefixMappings="xmlns:ns0='urn:microsoft-dynamics-nav/reports/Standard_Sales_Pro_Forma_Inv/1302/'" w:xpath="/ns0:NavWordReportXmlPart[1]/ns0:Header[1]/ns0:PaymentTermsDescription[1]" w:storeItemID="{9F73DB35-0AB6-4517-8AA7-2D09A77A59BF}"/>
            <w:text/>
          </w:sdtPr>
          <w:sdtContent>
            <w:tc>
              <w:tcPr>
                <w:tcW w:w="3827" w:type="dxa"/>
              </w:tcPr>
              <w:p w:rsidRPr="009A1C79" w:rsidR="00C6095D" w:rsidP="00B61749" w:rsidRDefault="00C6095D" w14:paraId="24D3C8D1" w14:textId="3DBB3EF0">
                <w:pPr>
                  <w:spacing w:after="120"/>
                  <w:rPr>
                    <w:sz w:val="18"/>
                    <w:szCs w:val="18"/>
                    <w:lang w:val="da-DK"/>
                  </w:rPr>
                </w:pPr>
                <w:r w:rsidRPr="009A1C79">
                  <w:rPr>
                    <w:sz w:val="18"/>
                    <w:szCs w:val="18"/>
                    <w:lang w:val="da-DK"/>
                  </w:rPr>
                  <w:t>PaymentTermsDescription</w:t>
                </w:r>
              </w:p>
            </w:tc>
          </w:sdtContent>
        </w:sdt>
      </w:tr>
      <w:tr w:rsidRPr="009A1C79" w:rsidR="009A1C79" w:rsidTr="008D0A53" w14:paraId="00F22792" w14:textId="77777777">
        <w:sdt>
          <w:sdtPr>
            <w:rPr>
              <w:szCs w:val="18"/>
            </w:rPr>
            <w:alias w:val="#Nav: /Header/YourReference_Lbl"/>
            <w:tag w:val="#Nav: Standard_Sales_Pro_Forma_Inv/1302"/>
            <w:id w:val="823017910"/>
            <w:placeholder>
              <w:docPart w:val="C8A0F7CD85114EEC9CD4B796D3495403"/>
            </w:placeholder>
            <w:dataBinding w:prefixMappings="xmlns:ns0='urn:microsoft-dynamics-nav/reports/Standard_Sales_Pro_Forma_Inv/1302/'" w:xpath="/ns0:NavWordReportXmlPart[1]/ns0:Header[1]/ns0:YourReference_Lbl[1]" w:storeItemID="{9F73DB35-0AB6-4517-8AA7-2D09A77A59BF}"/>
            <w:text/>
          </w:sdtPr>
          <w:sdtContent>
            <w:tc>
              <w:tcPr>
                <w:tcW w:w="2410" w:type="dxa"/>
                <w:vAlign w:val="bottom"/>
              </w:tcPr>
              <w:p w:rsidRPr="009A1C79" w:rsidR="009A1C79" w:rsidP="00D164A2" w:rsidRDefault="008D0A53" w14:paraId="1B362A5A" w14:textId="4F1B99CF">
                <w:pPr>
                  <w:pStyle w:val="Titre1"/>
                  <w:rPr>
                    <w:szCs w:val="18"/>
                  </w:rPr>
                </w:pPr>
                <w:proofErr w:type="spellStart"/>
                <w:r w:rsidRPr="009A1C79">
                  <w:rPr>
                    <w:szCs w:val="18"/>
                  </w:rPr>
                  <w:t>YourReference_Lbl</w:t>
                </w:r>
                <w:proofErr w:type="spellEnd"/>
              </w:p>
            </w:tc>
          </w:sdtContent>
        </w:sdt>
        <w:sdt>
          <w:sdtPr>
            <w:rPr>
              <w:szCs w:val="18"/>
            </w:rPr>
            <w:alias w:val="#Nav: /Header/QuoteNo_Lbl"/>
            <w:tag w:val="#Nav: Standard_Sales_Pro_Forma_Inv/1302"/>
            <w:id w:val="-1713573114"/>
            <w:placeholder>
              <w:docPart w:val="DefaultPlaceholder_-1854013440"/>
            </w:placeholder>
            <w:dataBinding w:prefixMappings="xmlns:ns0='urn:microsoft-dynamics-nav/reports/Standard_Sales_Pro_Forma_Inv/1302/'" w:xpath="/ns0:NavWordReportXmlPart[1]/ns0:Header[1]/ns0:QuoteNo_Lbl[1]" w:storeItemID="{9F73DB35-0AB6-4517-8AA7-2D09A77A59BF}"/>
            <w:text/>
          </w:sdtPr>
          <w:sdtContent>
            <w:tc>
              <w:tcPr>
                <w:tcW w:w="1134" w:type="dxa"/>
                <w:vAlign w:val="bottom"/>
              </w:tcPr>
              <w:p w:rsidRPr="009A1C79" w:rsidR="009A1C79" w:rsidP="00D164A2" w:rsidRDefault="00AC62D1" w14:paraId="08039025" w14:textId="52C9E154">
                <w:pPr>
                  <w:pStyle w:val="Titre1"/>
                  <w:rPr>
                    <w:szCs w:val="18"/>
                  </w:rPr>
                </w:pPr>
                <w:r>
                  <w:rPr>
                    <w:szCs w:val="18"/>
                  </w:rPr>
                  <w:t>QuoteNo_Lbl</w:t>
                </w:r>
              </w:p>
            </w:tc>
          </w:sdtContent>
        </w:sdt>
        <w:sdt>
          <w:sdtPr>
            <w:rPr>
              <w:szCs w:val="18"/>
            </w:rPr>
            <w:alias w:val="#Nav: /Header/wanReqDelivDate_Lbl"/>
            <w:tag w:val="#Nav: Standard_Sales_Pro_Forma_Inv/1302"/>
            <w:id w:val="1316687429"/>
            <w:placeholder>
              <w:docPart w:val="DefaultPlaceholder_-1854013440"/>
            </w:placeholder>
            <w:dataBinding w:prefixMappings="xmlns:ns0='urn:microsoft-dynamics-nav/reports/Standard_Sales_Pro_Forma_Inv/1302/'" w:xpath="/ns0:NavWordReportXmlPart[1]/ns0:Header[1]/ns0:wanReqDelivDate_Lbl[1]" w:storeItemID="{9F73DB35-0AB6-4517-8AA7-2D09A77A59BF}"/>
            <w:text/>
          </w:sdtPr>
          <w:sdtContent>
            <w:tc>
              <w:tcPr>
                <w:tcW w:w="1418" w:type="dxa"/>
                <w:tcMar>
                  <w:right w:w="0" w:type="dxa"/>
                </w:tcMar>
                <w:vAlign w:val="bottom"/>
              </w:tcPr>
              <w:p w:rsidRPr="009A1C79" w:rsidR="009A1C79" w:rsidP="00D164A2" w:rsidRDefault="009A1C79" w14:paraId="0BBD9FEE" w14:textId="70BA81AC">
                <w:pPr>
                  <w:pStyle w:val="Titre1"/>
                  <w:rPr>
                    <w:szCs w:val="18"/>
                  </w:rPr>
                </w:pPr>
                <w:proofErr w:type="spellStart"/>
                <w:r w:rsidRPr="009A1C79">
                  <w:rPr>
                    <w:szCs w:val="18"/>
                  </w:rPr>
                  <w:t>wanReqDelivDate_Lbl</w:t>
                </w:r>
                <w:proofErr w:type="spellEnd"/>
              </w:p>
            </w:tc>
          </w:sdtContent>
        </w:sdt>
        <w:sdt>
          <w:sdtPr>
            <w:rPr>
              <w:b/>
              <w:sz w:val="18"/>
              <w:szCs w:val="18"/>
            </w:rPr>
            <w:alias w:val="#Nav: /Header/wanPromDelivDate_Lbl"/>
            <w:tag w:val="#Nav: Standard_Sales_Pro_Forma_Inv/1302"/>
            <w:id w:val="-1925945500"/>
            <w:placeholder>
              <w:docPart w:val="DefaultPlaceholder_-1854013440"/>
            </w:placeholder>
            <w:dataBinding w:prefixMappings="xmlns:ns0='urn:microsoft-dynamics-nav/reports/Standard_Sales_Pro_Forma_Inv/1302/'" w:xpath="/ns0:NavWordReportXmlPart[1]/ns0:Header[1]/ns0:wanPromDelivDate_Lbl[1]" w:storeItemID="{9F73DB35-0AB6-4517-8AA7-2D09A77A59BF}"/>
            <w:text/>
          </w:sdtPr>
          <w:sdtContent>
            <w:tc>
              <w:tcPr>
                <w:tcW w:w="1984" w:type="dxa"/>
                <w:vAlign w:val="bottom"/>
              </w:tcPr>
              <w:p w:rsidRPr="009A1C79" w:rsidR="009A1C79" w:rsidP="00D164A2" w:rsidRDefault="009A1C79" w14:paraId="0EDAD699" w14:textId="44F03430">
                <w:pPr>
                  <w:spacing w:after="0"/>
                  <w:rPr>
                    <w:sz w:val="18"/>
                    <w:szCs w:val="18"/>
                  </w:rPr>
                </w:pPr>
                <w:proofErr w:type="spellStart"/>
                <w:r w:rsidRPr="00D164A2">
                  <w:rPr>
                    <w:b/>
                    <w:sz w:val="18"/>
                    <w:szCs w:val="18"/>
                  </w:rPr>
                  <w:t>wanPromDelivDate_Lbl</w:t>
                </w:r>
                <w:proofErr w:type="spellEnd"/>
              </w:p>
            </w:tc>
          </w:sdtContent>
        </w:sdt>
        <w:sdt>
          <w:sdtPr>
            <w:rPr>
              <w:szCs w:val="18"/>
              <w:lang w:val="da-DK"/>
            </w:rPr>
            <w:alias w:val="#Nav: /Header/VATRegistrationNo_Lbl"/>
            <w:tag w:val="#Nav: Standard_Sales_Pro_Forma_Inv/1302"/>
            <w:id w:val="-1340771635"/>
            <w:placeholder>
              <w:docPart w:val="910BC02D351345F398C318E706A2D8EA"/>
            </w:placeholder>
            <w:dataBinding w:prefixMappings="xmlns:ns0='urn:microsoft-dynamics-nav/reports/Standard_Sales_Pro_Forma_Inv/1302/'" w:xpath="/ns0:NavWordReportXmlPart[1]/ns0:Header[1]/ns0:VATRegistrationNo_Lbl[1]" w:storeItemID="{9F73DB35-0AB6-4517-8AA7-2D09A77A59BF}"/>
            <w:text/>
          </w:sdtPr>
          <w:sdtContent>
            <w:tc>
              <w:tcPr>
                <w:tcW w:w="3827" w:type="dxa"/>
                <w:vAlign w:val="bottom"/>
              </w:tcPr>
              <w:p w:rsidRPr="009A1C79" w:rsidR="009A1C79" w:rsidP="00D164A2" w:rsidRDefault="009A1C79" w14:paraId="04AD21B1" w14:textId="613A2644">
                <w:pPr>
                  <w:pStyle w:val="Titre1"/>
                  <w:rPr>
                    <w:szCs w:val="18"/>
                    <w:lang w:val="da-DK"/>
                  </w:rPr>
                </w:pPr>
                <w:r w:rsidRPr="009A1C79">
                  <w:rPr>
                    <w:szCs w:val="18"/>
                    <w:lang w:val="da-DK"/>
                  </w:rPr>
                  <w:t>VATRegistrationNo_Lbl</w:t>
                </w:r>
              </w:p>
            </w:tc>
          </w:sdtContent>
        </w:sdt>
      </w:tr>
      <w:tr w:rsidRPr="009A1C79" w:rsidR="009A1C79" w:rsidTr="008D0A53" w14:paraId="5F130A93" w14:textId="77777777">
        <w:sdt>
          <w:sdtPr>
            <w:rPr>
              <w:sz w:val="18"/>
              <w:szCs w:val="18"/>
            </w:rPr>
            <w:alias w:val="#Nav: /Header/YourReference"/>
            <w:tag w:val="#Nav: Standard_Sales_Pro_Forma_Inv/1302"/>
            <w:id w:val="19593183"/>
            <w:placeholder>
              <w:docPart w:val="D2297009F81E4FF59F686293455C4323"/>
            </w:placeholder>
            <w:dataBinding w:prefixMappings="xmlns:ns0='urn:microsoft-dynamics-nav/reports/Standard_Sales_Pro_Forma_Inv/1302/'" w:xpath="/ns0:NavWordReportXmlPart[1]/ns0:Header[1]/ns0:YourReference[1]" w:storeItemID="{9F73DB35-0AB6-4517-8AA7-2D09A77A59BF}"/>
            <w:text/>
          </w:sdtPr>
          <w:sdtContent>
            <w:tc>
              <w:tcPr>
                <w:tcW w:w="2410" w:type="dxa"/>
              </w:tcPr>
              <w:p w:rsidRPr="009A1C79" w:rsidR="009A1C79" w:rsidP="00843A0E" w:rsidRDefault="008D0A53" w14:paraId="64E4BC37" w14:textId="38321125">
                <w:pPr>
                  <w:spacing w:after="120"/>
                  <w:rPr>
                    <w:sz w:val="18"/>
                    <w:szCs w:val="18"/>
                  </w:rPr>
                </w:pPr>
                <w:proofErr w:type="spellStart"/>
                <w:r w:rsidRPr="009A1C79">
                  <w:rPr>
                    <w:sz w:val="18"/>
                    <w:szCs w:val="18"/>
                  </w:rPr>
                  <w:t>YourReference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#Nav: /Header/QuoteNo"/>
            <w:tag w:val="#Nav: Standard_Sales_Pro_Forma_Inv/1302"/>
            <w:id w:val="-421805504"/>
            <w:placeholder>
              <w:docPart w:val="DefaultPlaceholder_-1854013440"/>
            </w:placeholder>
            <w:dataBinding w:prefixMappings="xmlns:ns0='urn:microsoft-dynamics-nav/reports/Standard_Sales_Pro_Forma_Inv/1302/'" w:xpath="/ns0:NavWordReportXmlPart[1]/ns0:Header[1]/ns0:QuoteNo[1]" w:storeItemID="{9F73DB35-0AB6-4517-8AA7-2D09A77A59BF}"/>
            <w:text/>
          </w:sdtPr>
          <w:sdtContent>
            <w:tc>
              <w:tcPr>
                <w:tcW w:w="1134" w:type="dxa"/>
              </w:tcPr>
              <w:p w:rsidRPr="009A1C79" w:rsidR="009A1C79" w:rsidP="00843A0E" w:rsidRDefault="00AC62D1" w14:paraId="36158251" w14:textId="18EDCFD9">
                <w:pPr>
                  <w:spacing w:after="120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QuoteNo</w:t>
                </w:r>
              </w:p>
            </w:tc>
          </w:sdtContent>
        </w:sdt>
        <w:sdt>
          <w:sdtPr>
            <w:rPr>
              <w:sz w:val="18"/>
              <w:szCs w:val="18"/>
            </w:rPr>
            <w:alias w:val="#Nav: /Header/wanReqDelivDate"/>
            <w:tag w:val="#Nav: Standard_Sales_Pro_Forma_Inv/1302"/>
            <w:id w:val="-539746301"/>
            <w:placeholder>
              <w:docPart w:val="DefaultPlaceholder_-1854013440"/>
            </w:placeholder>
            <w:dataBinding w:prefixMappings="xmlns:ns0='urn:microsoft-dynamics-nav/reports/Standard_Sales_Pro_Forma_Inv/1302/'" w:xpath="/ns0:NavWordReportXmlPart[1]/ns0:Header[1]/ns0:wanReqDelivDate[1]" w:storeItemID="{9F73DB35-0AB6-4517-8AA7-2D09A77A59BF}"/>
            <w:text/>
          </w:sdtPr>
          <w:sdtContent>
            <w:tc>
              <w:tcPr>
                <w:tcW w:w="1418" w:type="dxa"/>
                <w:tcMar>
                  <w:right w:w="0" w:type="dxa"/>
                </w:tcMar>
              </w:tcPr>
              <w:p w:rsidRPr="009A1C79" w:rsidR="009A1C79" w:rsidP="006864EF" w:rsidRDefault="00656638" w14:paraId="2DBA5ACD" w14:textId="69BD76EF">
                <w:pPr>
                  <w:spacing w:after="120"/>
                  <w:rPr>
                    <w:sz w:val="18"/>
                    <w:szCs w:val="18"/>
                  </w:rPr>
                </w:pPr>
                <w:proofErr w:type="spellStart"/>
                <w:r>
                  <w:rPr>
                    <w:sz w:val="18"/>
                    <w:szCs w:val="18"/>
                  </w:rPr>
                  <w:t>wanReqDelivDate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#Nav: /Header/wanPromDelivDate"/>
            <w:tag w:val="#Nav: Standard_Sales_Pro_Forma_Inv/1302"/>
            <w:id w:val="512507366"/>
            <w:placeholder>
              <w:docPart w:val="DefaultPlaceholder_-1854013440"/>
            </w:placeholder>
            <w:dataBinding w:prefixMappings="xmlns:ns0='urn:microsoft-dynamics-nav/reports/Standard_Sales_Pro_Forma_Inv/1302/'" w:xpath="/ns0:NavWordReportXmlPart[1]/ns0:Header[1]/ns0:wanPromDelivDate[1]" w:storeItemID="{9F73DB35-0AB6-4517-8AA7-2D09A77A59BF}"/>
            <w:text/>
          </w:sdtPr>
          <w:sdtContent>
            <w:tc>
              <w:tcPr>
                <w:tcW w:w="1984" w:type="dxa"/>
              </w:tcPr>
              <w:p w:rsidRPr="009A1C79" w:rsidR="009A1C79" w:rsidP="009A1C79" w:rsidRDefault="009A1C79" w14:paraId="723537C9" w14:textId="196EBD3E">
                <w:pPr>
                  <w:spacing w:after="120"/>
                  <w:rPr>
                    <w:sz w:val="18"/>
                    <w:szCs w:val="18"/>
                  </w:rPr>
                </w:pPr>
                <w:proofErr w:type="spellStart"/>
                <w:r w:rsidRPr="009A1C79">
                  <w:rPr>
                    <w:sz w:val="18"/>
                    <w:szCs w:val="18"/>
                  </w:rPr>
                  <w:t>wanPromDelivDate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  <w:lang w:val="da-DK"/>
            </w:rPr>
            <w:alias w:val="#Nav: /Header/VATRegistrationNo"/>
            <w:tag w:val="#Nav: Standard_Sales_Pro_Forma_Inv/1302"/>
            <w:id w:val="323783815"/>
            <w:placeholder>
              <w:docPart w:val="910BC02D351345F398C318E706A2D8EA"/>
            </w:placeholder>
            <w:dataBinding w:prefixMappings="xmlns:ns0='urn:microsoft-dynamics-nav/reports/Standard_Sales_Pro_Forma_Inv/1302/'" w:xpath="/ns0:NavWordReportXmlPart[1]/ns0:Header[1]/ns0:VATRegistrationNo[1]" w:storeItemID="{9F73DB35-0AB6-4517-8AA7-2D09A77A59BF}"/>
            <w:text/>
          </w:sdtPr>
          <w:sdtContent>
            <w:tc>
              <w:tcPr>
                <w:tcW w:w="3827" w:type="dxa"/>
              </w:tcPr>
              <w:p w:rsidRPr="009A1C79" w:rsidR="009A1C79" w:rsidP="006864EF" w:rsidRDefault="009A1C79" w14:paraId="7EAA1C77" w14:textId="10FFB0D3">
                <w:pPr>
                  <w:spacing w:after="120"/>
                  <w:rPr>
                    <w:sz w:val="18"/>
                    <w:szCs w:val="18"/>
                    <w:lang w:val="da-DK"/>
                  </w:rPr>
                </w:pPr>
                <w:r w:rsidRPr="009A1C79">
                  <w:rPr>
                    <w:sz w:val="18"/>
                    <w:szCs w:val="18"/>
                    <w:lang w:val="da-DK"/>
                  </w:rPr>
                  <w:t>VATRegistrationNo</w:t>
                </w:r>
              </w:p>
            </w:tc>
          </w:sdtContent>
        </w:sdt>
      </w:tr>
    </w:tbl>
    <w:bookmarkEnd w:displacedByCustomXml="next" w:id="0"/>
    <w:sdt>
      <w:sdtPr>
        <w:alias w:val="#Nav: /Header/WorkDescriptionLines"/>
        <w:tag w:val="#Nav: Standard_Sales_Pro_Forma_Inv/1302"/>
        <w:id w:val="-156540891"/>
        <w15:dataBinding w:prefixMappings="xmlns:ns0='urn:microsoft-dynamics-nav/reports/Standard_Sales_Pro_Forma_Inv/1302/' " w:xpath="/ns0:NavWordReportXmlPart[1]/ns0:Header[1]/ns0:WorkDescriptionLines" w:storeItemID="{9F73DB35-0AB6-4517-8AA7-2D09A77A59BF}"/>
        <w15:repeatingSection/>
      </w:sdtPr>
      <w:sdtContent>
        <w:sdt>
          <w:sdtPr>
            <w:id w:val="1484192828"/>
            <w:placeholder>
              <w:docPart w:val="54B14E86971D4183AB5FE771C4A40275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ard_Sales_Pro_Forma_Inv/1302"/>
                <w:id w:val="1295334976"/>
                <w:placeholder>
                  <w:docPart w:val="FF71DEA3C0954845AE68A1E590DA30C6"/>
                </w:placeholder>
                <w:dataBinding w:prefixMappings="xmlns:ns0='urn:microsoft-dynamics-nav/reports/Standard_Sales_Pro_Forma_Inv/1302/'" w:xpath="/ns0:NavWordReportXmlPart[1]/ns0:Header[1]/ns0:WorkDescriptionLines[1]/ns0:WorkDescriptionLine[1]" w:storeItemID="{9F73DB35-0AB6-4517-8AA7-2D09A77A59BF}"/>
                <w:text/>
              </w:sdtPr>
              <w:sdtContent>
                <w:p w:rsidR="009C75FB" w:rsidP="00232939" w:rsidRDefault="00A9461D" w14:paraId="4567A2F9" w14:textId="77777777">
                  <w:pPr>
                    <w:pStyle w:val="Sansinterligne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E33456" w:rsidR="006A7C2D" w:rsidP="006A7C2D" w:rsidRDefault="006A7C2D" w14:paraId="244B24F3" w14:textId="77777777">
      <w:pPr>
        <w:pStyle w:val="Sansinterligne"/>
      </w:pPr>
    </w:p>
    <w:tbl>
      <w:tblPr>
        <w:tblStyle w:val="Grilledutableau"/>
        <w:tblW w:w="1077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6521"/>
        <w:gridCol w:w="992"/>
        <w:gridCol w:w="992"/>
        <w:gridCol w:w="567"/>
        <w:gridCol w:w="284"/>
        <w:gridCol w:w="850"/>
        <w:gridCol w:w="567"/>
      </w:tblGrid>
      <w:tr w:rsidRPr="00944D1B" w:rsidR="009801F4" w:rsidTr="002326F9" w14:paraId="6B67A4E9" w14:textId="56C34E70">
        <w:trPr>
          <w:cantSplit/>
          <w:tblHeader/>
        </w:trPr>
        <w:sdt>
          <w:sdtPr>
            <w:rPr>
              <w:szCs w:val="18"/>
            </w:rPr>
            <w:alias w:val="#Nav: /Header/Line/Description_Line_Lbl"/>
            <w:tag w:val="#Nav: Standard_Sales_Pro_Forma_Inv/1302"/>
            <w:id w:val="1545399846"/>
            <w:placeholder>
              <w:docPart w:val="C33D1ECF429C4D99A4124107468BED6B"/>
            </w:placeholder>
            <w:dataBinding w:prefixMappings="xmlns:ns0='urn:microsoft-dynamics-nav/reports/Standard_Sales_Pro_Forma_Inv/1302/'" w:xpath="/ns0:NavWordReportXmlPart[1]/ns0:Header[1]/ns0:Line[1]/ns0:Description_Line_Lbl[1]" w:storeItemID="{9F73DB35-0AB6-4517-8AA7-2D09A77A59BF}"/>
            <w:text/>
          </w:sdtPr>
          <w:sdtContent>
            <w:tc>
              <w:tcPr>
                <w:tcW w:w="6521" w:type="dxa"/>
                <w:tcBorders>
                  <w:bottom w:val="single" w:color="auto" w:sz="4" w:space="0"/>
                </w:tcBorders>
                <w:vAlign w:val="bottom"/>
              </w:tcPr>
              <w:p w:rsidRPr="00944D1B" w:rsidR="009801F4" w:rsidP="009801F4" w:rsidRDefault="009801F4" w14:paraId="50264B05" w14:textId="77777777">
                <w:pPr>
                  <w:pStyle w:val="Titre1"/>
                  <w:rPr>
                    <w:szCs w:val="18"/>
                  </w:rPr>
                </w:pPr>
                <w:proofErr w:type="spellStart"/>
                <w:r w:rsidRPr="00944D1B">
                  <w:rPr>
                    <w:szCs w:val="18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szCs w:val="18"/>
            </w:rPr>
            <w:alias w:val="#Nav: /Header/Line/Quantity_Line_Lbl"/>
            <w:tag w:val="#Nav: Standard_Sales_Pro_Forma_Inv/1302"/>
            <w:id w:val="616415257"/>
            <w:placeholder>
              <w:docPart w:val="C33D1ECF429C4D99A4124107468BED6B"/>
            </w:placeholder>
            <w:dataBinding w:prefixMappings="xmlns:ns0='urn:microsoft-dynamics-nav/reports/Standard_Sales_Pro_Forma_Inv/1302/'" w:xpath="/ns0:NavWordReportXmlPart[1]/ns0:Header[1]/ns0:Line[1]/ns0:Quantity_Line_Lbl[1]" w:storeItemID="{9F73DB35-0AB6-4517-8AA7-2D09A77A59BF}"/>
            <w:text/>
          </w:sdtPr>
          <w:sdtContent>
            <w:tc>
              <w:tcPr>
                <w:tcW w:w="992" w:type="dxa"/>
                <w:tcBorders>
                  <w:bottom w:val="single" w:color="auto" w:sz="4" w:space="0"/>
                </w:tcBorders>
                <w:vAlign w:val="bottom"/>
              </w:tcPr>
              <w:p w:rsidRPr="00944D1B" w:rsidR="009801F4" w:rsidP="0061380F" w:rsidRDefault="009801F4" w14:paraId="6818D2F5" w14:textId="77777777">
                <w:pPr>
                  <w:pStyle w:val="Titre1"/>
                  <w:jc w:val="right"/>
                  <w:rPr>
                    <w:szCs w:val="18"/>
                  </w:rPr>
                </w:pPr>
                <w:proofErr w:type="spellStart"/>
                <w:r w:rsidRPr="00944D1B">
                  <w:rPr>
                    <w:szCs w:val="18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szCs w:val="18"/>
            </w:rPr>
            <w:alias w:val="#Nav: /Header/Line/UnitPrice_Lbl"/>
            <w:tag w:val="#Nav: Standard_Sales_Pro_Forma_Inv/1302"/>
            <w:id w:val="-1521079236"/>
            <w:placeholder>
              <w:docPart w:val="C33D1ECF429C4D99A4124107468BED6B"/>
            </w:placeholder>
            <w:dataBinding w:prefixMappings="xmlns:ns0='urn:microsoft-dynamics-nav/reports/Standard_Sales_Pro_Forma_Inv/1302/'" w:xpath="/ns0:NavWordReportXmlPart[1]/ns0:Header[1]/ns0:Line[1]/ns0:UnitPrice_Lbl[1]" w:storeItemID="{9F73DB35-0AB6-4517-8AA7-2D09A77A59BF}"/>
            <w:text/>
          </w:sdtPr>
          <w:sdtContent>
            <w:tc>
              <w:tcPr>
                <w:tcW w:w="992" w:type="dxa"/>
                <w:tcBorders>
                  <w:bottom w:val="single" w:color="auto" w:sz="4" w:space="0"/>
                </w:tcBorders>
                <w:vAlign w:val="bottom"/>
              </w:tcPr>
              <w:p w:rsidRPr="00944D1B" w:rsidR="009801F4" w:rsidP="0061380F" w:rsidRDefault="009801F4" w14:paraId="19BB4118" w14:textId="77777777">
                <w:pPr>
                  <w:pStyle w:val="Titre1"/>
                  <w:jc w:val="right"/>
                  <w:rPr>
                    <w:szCs w:val="18"/>
                  </w:rPr>
                </w:pPr>
                <w:proofErr w:type="spellStart"/>
                <w:r w:rsidRPr="00944D1B">
                  <w:rPr>
                    <w:szCs w:val="18"/>
                  </w:rPr>
                  <w:t>UnitPrice_Lbl</w:t>
                </w:r>
                <w:proofErr w:type="spellEnd"/>
              </w:p>
            </w:tc>
          </w:sdtContent>
        </w:sdt>
        <w:tc>
          <w:tcPr>
            <w:tcW w:w="567" w:type="dxa"/>
            <w:tcBorders>
              <w:bottom w:val="single" w:color="auto" w:sz="4" w:space="0"/>
            </w:tcBorders>
            <w:vAlign w:val="bottom"/>
          </w:tcPr>
          <w:p w:rsidRPr="00944D1B" w:rsidR="009801F4" w:rsidP="0061380F" w:rsidRDefault="009801F4" w14:paraId="3FBCE779" w14:textId="77777777">
            <w:pPr>
              <w:pStyle w:val="Titre1"/>
              <w:jc w:val="right"/>
              <w:rPr>
                <w:szCs w:val="18"/>
              </w:rPr>
            </w:pPr>
          </w:p>
        </w:tc>
        <w:sdt>
          <w:sdtPr>
            <w:rPr>
              <w:szCs w:val="18"/>
            </w:rPr>
            <w:alias w:val="#Nav: /Header/Line/LineAmount_Line_Lbl"/>
            <w:tag w:val="#Nav: Standard_Sales_Pro_Forma_Inv/1302"/>
            <w:id w:val="1532234539"/>
            <w:placeholder>
              <w:docPart w:val="C33D1ECF429C4D99A4124107468BED6B"/>
            </w:placeholder>
            <w:dataBinding w:prefixMappings="xmlns:ns0='urn:microsoft-dynamics-nav/reports/Standard_Sales_Pro_Forma_Inv/1302/'" w:xpath="/ns0:NavWordReportXmlPart[1]/ns0:Header[1]/ns0:Line[1]/ns0:LineAmount_Line_Lbl[1]" w:storeItemID="{9F73DB35-0AB6-4517-8AA7-2D09A77A59BF}"/>
            <w:text/>
          </w:sdtPr>
          <w:sdtContent>
            <w:tc>
              <w:tcPr>
                <w:tcW w:w="1134" w:type="dxa"/>
                <w:gridSpan w:val="2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944D1B" w:rsidR="009801F4" w:rsidP="0061380F" w:rsidRDefault="009801F4" w14:paraId="674C0BA5" w14:textId="77777777">
                <w:pPr>
                  <w:pStyle w:val="Titre1"/>
                  <w:jc w:val="right"/>
                  <w:rPr>
                    <w:szCs w:val="18"/>
                  </w:rPr>
                </w:pPr>
                <w:proofErr w:type="spellStart"/>
                <w:r w:rsidRPr="00944D1B">
                  <w:rPr>
                    <w:szCs w:val="18"/>
                  </w:rPr>
                  <w:t>LineAmount_Line_Lbl</w:t>
                </w:r>
                <w:proofErr w:type="spellEnd"/>
              </w:p>
            </w:tc>
          </w:sdtContent>
        </w:sdt>
        <w:sdt>
          <w:sdtPr>
            <w:rPr>
              <w:szCs w:val="18"/>
            </w:rPr>
            <w:alias w:val="#Nav: /Header/Line/VATPct_Line_Lbl"/>
            <w:tag w:val="#Nav: Standard_Sales_Pro_Forma_Inv/1302"/>
            <w:id w:val="1291246806"/>
            <w:placeholder>
              <w:docPart w:val="CE1B8D68157A4B8E8398CD2186B89228"/>
            </w:placeholder>
            <w:dataBinding w:prefixMappings="xmlns:ns0='urn:microsoft-dynamics-nav/reports/Standard_Sales_Pro_Forma_Inv/1302/'" w:xpath="/ns0:NavWordReportXmlPart[1]/ns0:Header[1]/ns0:Line[1]/ns0:VATPct_Line_Lbl[1]" w:storeItemID="{9F73DB35-0AB6-4517-8AA7-2D09A77A59BF}"/>
            <w:text/>
          </w:sdtPr>
          <w:sdtContent>
            <w:tc>
              <w:tcPr>
                <w:tcW w:w="567" w:type="dxa"/>
                <w:tcBorders>
                  <w:bottom w:val="single" w:color="auto" w:sz="4" w:space="0"/>
                </w:tcBorders>
                <w:vAlign w:val="bottom"/>
              </w:tcPr>
              <w:p w:rsidR="009801F4" w:rsidP="0061380F" w:rsidRDefault="009801F4" w14:paraId="1DA4F2E9" w14:textId="77B946C0">
                <w:pPr>
                  <w:pStyle w:val="Titre1"/>
                  <w:jc w:val="right"/>
                  <w:rPr>
                    <w:szCs w:val="18"/>
                  </w:rPr>
                </w:pPr>
                <w:proofErr w:type="spellStart"/>
                <w:r w:rsidRPr="00944D1B">
                  <w:rPr>
                    <w:szCs w:val="18"/>
                  </w:rPr>
                  <w:t>VATPct_Line_Lbl</w:t>
                </w:r>
                <w:proofErr w:type="spellEnd"/>
              </w:p>
            </w:tc>
          </w:sdtContent>
        </w:sdt>
      </w:tr>
      <w:tr w:rsidRPr="00944D1B" w:rsidR="009801F4" w:rsidTr="005C54C2" w14:paraId="43D947A9" w14:textId="5C078E6A">
        <w:trPr>
          <w:cantSplit/>
          <w:trHeight w:val="182"/>
        </w:trPr>
        <w:tc>
          <w:tcPr>
            <w:tcW w:w="6521" w:type="dxa"/>
            <w:tcBorders>
              <w:top w:val="single" w:color="auto" w:sz="4" w:space="0"/>
            </w:tcBorders>
          </w:tcPr>
          <w:p w:rsidRPr="00944D1B" w:rsidR="009801F4" w:rsidP="009801F4" w:rsidRDefault="009801F4" w14:paraId="4B4C8D72" w14:textId="77777777">
            <w:pPr>
              <w:pStyle w:val="Sansinterligne"/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</w:tcPr>
          <w:p w:rsidRPr="00944D1B" w:rsidR="009801F4" w:rsidP="0061380F" w:rsidRDefault="009801F4" w14:paraId="52DB2A94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</w:tcPr>
          <w:p w:rsidRPr="00944D1B" w:rsidR="009801F4" w:rsidP="0061380F" w:rsidRDefault="009801F4" w14:paraId="5C176FD1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color="auto" w:sz="4" w:space="0"/>
            </w:tcBorders>
          </w:tcPr>
          <w:p w:rsidRPr="00944D1B" w:rsidR="009801F4" w:rsidP="0061380F" w:rsidRDefault="009801F4" w14:paraId="0A297F98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single" w:color="auto" w:sz="4" w:space="0"/>
            </w:tcBorders>
            <w:tcMar>
              <w:right w:w="0" w:type="dxa"/>
            </w:tcMar>
          </w:tcPr>
          <w:p w:rsidRPr="00944D1B" w:rsidR="009801F4" w:rsidP="0061380F" w:rsidRDefault="009801F4" w14:paraId="18425591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color="auto" w:sz="4" w:space="0"/>
            </w:tcBorders>
          </w:tcPr>
          <w:p w:rsidRPr="00944D1B" w:rsidR="009801F4" w:rsidP="0061380F" w:rsidRDefault="009801F4" w14:paraId="28EF5412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</w:tr>
      <w:sdt>
        <w:sdtPr>
          <w:rPr>
            <w:sz w:val="18"/>
            <w:szCs w:val="18"/>
          </w:rPr>
          <w:alias w:val="#Nav: /Header/Line"/>
          <w:tag w:val="#Nav: Standard_Sales_Pro_Forma_Inv/1302"/>
          <w:id w:val="1327254768"/>
          <w15:dataBinding w:prefixMappings="xmlns:ns0='urn:microsoft-dynamics-nav/reports/Standard_Sales_Pro_Forma_Inv/1302/' " w:xpath="/ns0:NavWordReportXmlPart[1]/ns0:Header[1]/ns0:Line" w:storeItemID="{9F73DB35-0AB6-4517-8AA7-2D09A77A59BF}"/>
          <w15:repeatingSection/>
        </w:sdtPr>
        <w:sdtContent>
          <w:sdt>
            <w:sdtPr>
              <w:rPr>
                <w:sz w:val="18"/>
                <w:szCs w:val="18"/>
              </w:rPr>
              <w:id w:val="872800820"/>
              <w:placeholder>
                <w:docPart w:val="5E0B9CA9064F4017BE1F808C18334CA2"/>
              </w:placeholder>
              <w15:repeatingSectionItem/>
            </w:sdtPr>
            <w:sdtContent>
              <w:tr w:rsidRPr="00944D1B" w:rsidR="009801F4" w:rsidTr="002326F9" w14:paraId="0FB49025" w14:textId="00790F09">
                <w:trPr>
                  <w:cantSplit/>
                </w:trPr>
                <w:tc>
                  <w:tcPr>
                    <w:tcW w:w="6521" w:type="dxa"/>
                  </w:tcPr>
                  <w:p w:rsidRPr="00944D1B" w:rsidR="009801F4" w:rsidP="009801F4" w:rsidRDefault="00000000" w14:paraId="487B206E" w14:textId="1D205BD4">
                    <w:pPr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alias w:val="#Nav: /Header/Line/wanMemoPad"/>
                        <w:tag w:val="#Nav: Standard_Sales_Pro_Forma_Inv/1302"/>
                        <w:id w:val="1883283846"/>
                        <w:placeholder>
                          <w:docPart w:val="6BA5561752274351ADE0E380ED802BCC"/>
                        </w:placeholder>
                        <w:dataBinding w:prefixMappings="xmlns:ns0='urn:microsoft-dynamics-nav/reports/Standard_Sales_Pro_Forma_Inv/1302/'" w:xpath="/ns0:NavWordReportXmlPart[1]/ns0:Header[1]/ns0:Line[1]/ns0:wanMemoPad[1]" w:storeItemID="{9F73DB35-0AB6-4517-8AA7-2D09A77A59BF}"/>
                        <w:text/>
                      </w:sdtPr>
                      <w:sdtContent>
                        <w:proofErr w:type="spellStart"/>
                        <w:r w:rsidRPr="00944D1B" w:rsidR="009801F4">
                          <w:rPr>
                            <w:sz w:val="18"/>
                            <w:szCs w:val="18"/>
                          </w:rPr>
                          <w:t>wanMemoPad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rPr>
                      <w:sz w:val="18"/>
                      <w:szCs w:val="18"/>
                    </w:rPr>
                    <w:alias w:val="#Nav: /Header/Line/wanQuantity_UOM"/>
                    <w:tag w:val="#Nav: Standard_Sales_Pro_Forma_Inv/1302"/>
                    <w:id w:val="-989332881"/>
                    <w:placeholder>
                      <w:docPart w:val="F05EDED5851C486CBCF66BA306F932F2"/>
                    </w:placeholder>
                    <w:dataBinding w:prefixMappings="xmlns:ns0='urn:microsoft-dynamics-nav/reports/Standard_Sales_Pro_Forma_Inv/1302/'" w:xpath="/ns0:NavWordReportXmlPart[1]/ns0:Header[1]/ns0:Line[1]/ns0:wanQuantity_UOM[1]" w:storeItemID="{9F73DB35-0AB6-4517-8AA7-2D09A77A59BF}"/>
                    <w:text/>
                  </w:sdtPr>
                  <w:sdtContent>
                    <w:tc>
                      <w:tcPr>
                        <w:tcW w:w="992" w:type="dxa"/>
                      </w:tcPr>
                      <w:p w:rsidRPr="00944D1B" w:rsidR="009801F4" w:rsidP="00232939" w:rsidRDefault="009801F4" w14:paraId="3697EB16" w14:textId="7899C58D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wanQuantity_UOM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992" w:type="dxa"/>
                  </w:tcPr>
                  <w:p w:rsidRPr="00944D1B" w:rsidR="009801F4" w:rsidP="0061380F" w:rsidRDefault="00000000" w14:paraId="30F289AE" w14:textId="17B93C33">
                    <w:pPr>
                      <w:jc w:val="right"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alias w:val="#Nav: /Header/Line/UnitPrice"/>
                        <w:tag w:val="#Nav: Standard_Sales_Pro_Forma_Inv/1302"/>
                        <w:id w:val="773364929"/>
                        <w:placeholder>
                          <w:docPart w:val="683D7E19931741158B87DD80E9D47DDD"/>
                        </w:placeholder>
                        <w:dataBinding w:prefixMappings="xmlns:ns0='urn:microsoft-dynamics-nav/reports/Standard_Sales_Pro_Forma_Inv/1302/'" w:xpath="/ns0:NavWordReportXmlPart[1]/ns0:Header[1]/ns0:Line[1]/ns0:UnitPrice[1]" w:storeItemID="{9F73DB35-0AB6-4517-8AA7-2D09A77A59BF}"/>
                        <w:text/>
                      </w:sdtPr>
                      <w:sdtContent>
                        <w:r w:rsidRPr="00944D1B" w:rsidR="009801F4">
                          <w:rPr>
                            <w:sz w:val="18"/>
                            <w:szCs w:val="18"/>
                          </w:rPr>
                          <w:t>UnitPrice</w:t>
                        </w:r>
                      </w:sdtContent>
                    </w:sdt>
                  </w:p>
                </w:tc>
                <w:tc>
                  <w:tcPr>
                    <w:tcW w:w="567" w:type="dxa"/>
                  </w:tcPr>
                  <w:p w:rsidRPr="00944D1B" w:rsidR="009801F4" w:rsidP="0061380F" w:rsidRDefault="009801F4" w14:paraId="6398ACF4" w14:textId="2AD8001E">
                    <w:pPr>
                      <w:jc w:val="right"/>
                      <w:rPr>
                        <w:sz w:val="18"/>
                        <w:szCs w:val="18"/>
                      </w:rPr>
                    </w:pPr>
                  </w:p>
                </w:tc>
                <w:sdt>
                  <w:sdtPr>
                    <w:rPr>
                      <w:sz w:val="18"/>
                      <w:szCs w:val="18"/>
                    </w:rPr>
                    <w:alias w:val="#Nav: /Header/Line/LineAmount_Line"/>
                    <w:tag w:val="#Nav: Standard_Sales_Pro_Forma_Inv/1302"/>
                    <w:id w:val="-1829895906"/>
                    <w:placeholder>
                      <w:docPart w:val="C9751F1B751A41C5B108D6A599E59261"/>
                    </w:placeholder>
                    <w:dataBinding w:prefixMappings="xmlns:ns0='urn:microsoft-dynamics-nav/reports/Standard_Sales_Pro_Forma_Inv/1302/'" w:xpath="/ns0:NavWordReportXmlPart[1]/ns0:Header[1]/ns0:Line[1]/ns0:LineAmount_Line[1]" w:storeItemID="{9F73DB35-0AB6-4517-8AA7-2D09A77A59BF}"/>
                    <w:text/>
                  </w:sdtPr>
                  <w:sdtContent>
                    <w:tc>
                      <w:tcPr>
                        <w:tcW w:w="1134" w:type="dxa"/>
                        <w:gridSpan w:val="2"/>
                        <w:tcMar>
                          <w:right w:w="0" w:type="dxa"/>
                        </w:tcMar>
                      </w:tcPr>
                      <w:p w:rsidRPr="00944D1B" w:rsidR="009801F4" w:rsidP="00232939" w:rsidRDefault="009801F4" w14:paraId="122AD185" w14:textId="0441D289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944D1B">
                          <w:rPr>
                            <w:sz w:val="18"/>
                            <w:szCs w:val="18"/>
                          </w:rPr>
                          <w:t>LineAmount_Line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567" w:type="dxa"/>
                  </w:tcPr>
                  <w:p w:rsidR="009801F4" w:rsidP="0061380F" w:rsidRDefault="00000000" w14:paraId="3F426D3D" w14:textId="7D6F94C0">
                    <w:pPr>
                      <w:jc w:val="right"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alias w:val="#Nav: /Header/Line/VATPct_Line"/>
                        <w:tag w:val="#Nav: Standard_Sales_Pro_Forma_Inv/1302"/>
                        <w:id w:val="1684940473"/>
                        <w:placeholder>
                          <w:docPart w:val="D0715A9BB8264FF6856E3F5BFD422117"/>
                        </w:placeholder>
                        <w:dataBinding w:prefixMappings="xmlns:ns0='urn:microsoft-dynamics-nav/reports/Standard_Sales_Pro_Forma_Inv/1302/'" w:xpath="/ns0:NavWordReportXmlPart[1]/ns0:Header[1]/ns0:Line[1]/ns0:VATPct_Line[1]" w:storeItemID="{9F73DB35-0AB6-4517-8AA7-2D09A77A59BF}"/>
                        <w:text/>
                      </w:sdtPr>
                      <w:sdtContent>
                        <w:proofErr w:type="spellStart"/>
                        <w:r w:rsidRPr="00944D1B" w:rsidR="009801F4">
                          <w:rPr>
                            <w:sz w:val="18"/>
                            <w:szCs w:val="18"/>
                          </w:rPr>
                          <w:t>VATPct_Line</w:t>
                        </w:r>
                        <w:proofErr w:type="spellEnd"/>
                      </w:sdtContent>
                    </w:sdt>
                  </w:p>
                </w:tc>
              </w:tr>
            </w:sdtContent>
          </w:sdt>
        </w:sdtContent>
      </w:sdt>
      <w:tr w:rsidRPr="00944D1B" w:rsidR="003F13AE" w:rsidTr="002326F9" w14:paraId="017DF65C" w14:textId="77777777">
        <w:trPr>
          <w:cantSplit/>
          <w:trHeight w:val="170"/>
        </w:trPr>
        <w:tc>
          <w:tcPr>
            <w:tcW w:w="6521" w:type="dxa"/>
          </w:tcPr>
          <w:p w:rsidRPr="00944D1B" w:rsidR="003F13AE" w:rsidP="008350A8" w:rsidRDefault="003F13AE" w14:paraId="396CFB4B" w14:textId="77777777">
            <w:pPr>
              <w:pStyle w:val="Sansinterligne"/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</w:tcPr>
          <w:p w:rsidRPr="00944D1B" w:rsidR="003F13AE" w:rsidP="001E1B14" w:rsidRDefault="003F13AE" w14:paraId="24F14137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</w:tcPr>
          <w:p w:rsidRPr="00944D1B" w:rsidR="003F13AE" w:rsidP="001E1B14" w:rsidRDefault="003F13AE" w14:paraId="308BEF41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bottom w:val="single" w:color="auto" w:sz="4" w:space="0"/>
            </w:tcBorders>
          </w:tcPr>
          <w:p w:rsidRPr="00944D1B" w:rsidR="003F13AE" w:rsidP="001E1B14" w:rsidRDefault="003F13AE" w14:paraId="03666CDB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284" w:type="dxa"/>
            <w:tcBorders>
              <w:bottom w:val="single" w:color="auto" w:sz="4" w:space="0"/>
            </w:tcBorders>
          </w:tcPr>
          <w:p w:rsidRPr="00944D1B" w:rsidR="003F13AE" w:rsidP="001E1B14" w:rsidRDefault="003F13AE" w14:paraId="0B6AB1AD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tcBorders>
              <w:bottom w:val="single" w:color="auto" w:sz="4" w:space="0"/>
            </w:tcBorders>
            <w:tcMar>
              <w:right w:w="0" w:type="dxa"/>
            </w:tcMar>
          </w:tcPr>
          <w:p w:rsidRPr="00944D1B" w:rsidR="003F13AE" w:rsidP="001E1B14" w:rsidRDefault="003F13AE" w14:paraId="172F0275" w14:textId="77777777">
            <w:pPr>
              <w:pStyle w:val="Sansinterligne"/>
              <w:jc w:val="right"/>
              <w:rPr>
                <w:sz w:val="18"/>
                <w:szCs w:val="18"/>
              </w:rPr>
            </w:pPr>
          </w:p>
        </w:tc>
      </w:tr>
      <w:tr w:rsidRPr="007D1D51" w:rsidR="004F195F" w:rsidTr="002326F9" w14:paraId="761CE824" w14:textId="77777777">
        <w:trPr>
          <w:cantSplit/>
        </w:trPr>
        <w:tc>
          <w:tcPr>
            <w:tcW w:w="6521" w:type="dxa"/>
          </w:tcPr>
          <w:p w:rsidRPr="00944D1B" w:rsidR="004F195F" w:rsidP="008350A8" w:rsidRDefault="004F195F" w14:paraId="14FA0F68" w14:textId="2B66E275">
            <w:pPr>
              <w:pStyle w:val="Sansinterligne"/>
              <w:rPr>
                <w:sz w:val="18"/>
                <w:szCs w:val="18"/>
              </w:rPr>
            </w:pPr>
          </w:p>
        </w:tc>
        <w:sdt>
          <w:sdtPr>
            <w:rPr>
              <w:b/>
              <w:bCs/>
              <w:sz w:val="18"/>
              <w:szCs w:val="18"/>
              <w:lang w:val="fr-FR"/>
            </w:rPr>
            <w:alias w:val="#Nav: /Header/TotalAmountLbl"/>
            <w:tag w:val="#Nav: Standard_Sales_Pro_Forma_Inv/1302"/>
            <w:id w:val="-2070722685"/>
            <w:placeholder>
              <w:docPart w:val="DefaultPlaceholder_-1854013440"/>
            </w:placeholder>
            <w:dataBinding w:prefixMappings="xmlns:ns0='urn:microsoft-dynamics-nav/reports/Standard_Sales_Pro_Forma_Inv/1302/'" w:xpath="/ns0:NavWordReportXmlPart[1]/ns0:Header[1]/ns0:TotalAmountLbl[1]" w:storeItemID="{9F73DB35-0AB6-4517-8AA7-2D09A77A59BF}"/>
            <w:text/>
          </w:sdtPr>
          <w:sdtContent>
            <w:tc>
              <w:tcPr>
                <w:tcW w:w="2835" w:type="dxa"/>
                <w:gridSpan w:val="4"/>
                <w:tcBorders>
                  <w:top w:val="single" w:color="auto" w:sz="4" w:space="0"/>
                </w:tcBorders>
              </w:tcPr>
              <w:p w:rsidRPr="004F195F" w:rsidR="004F195F" w:rsidP="001E1B14" w:rsidRDefault="007D1D51" w14:paraId="7D4B9A2D" w14:textId="7355315D">
                <w:pPr>
                  <w:pStyle w:val="Sansinterligne"/>
                  <w:rPr>
                    <w:b/>
                    <w:bCs/>
                    <w:sz w:val="18"/>
                    <w:szCs w:val="18"/>
                    <w:lang w:val="fr-FR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  <w:lang w:val="fr-FR"/>
                  </w:rPr>
                  <w:t>TotalAmountLbl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  <w:lang w:val="fr-FR"/>
            </w:rPr>
            <w:alias w:val="#Nav: /Header/Totals/TotalValue"/>
            <w:tag w:val="#Nav: Standard_Sales_Pro_Forma_Inv/1302"/>
            <w:id w:val="257256689"/>
            <w:placeholder>
              <w:docPart w:val="DefaultPlaceholder_-1854013440"/>
            </w:placeholder>
            <w:dataBinding w:prefixMappings="xmlns:ns0='urn:microsoft-dynamics-nav/reports/Standard_Sales_Pro_Forma_Inv/1302/'" w:xpath="/ns0:NavWordReportXmlPart[1]/ns0:Header[1]/ns0:Totals[1]/ns0:TotalValue[1]" w:storeItemID="{9F73DB35-0AB6-4517-8AA7-2D09A77A59BF}"/>
            <w:text/>
          </w:sdtPr>
          <w:sdtContent>
            <w:tc>
              <w:tcPr>
                <w:tcW w:w="1417" w:type="dxa"/>
                <w:gridSpan w:val="2"/>
                <w:tcBorders>
                  <w:top w:val="single" w:color="auto" w:sz="4" w:space="0"/>
                </w:tcBorders>
                <w:tcMar>
                  <w:right w:w="0" w:type="dxa"/>
                </w:tcMar>
              </w:tcPr>
              <w:p w:rsidRPr="007D1D51" w:rsidR="004F195F" w:rsidP="001E1B14" w:rsidRDefault="00C81257" w14:paraId="5866AD8D" w14:textId="633919B3">
                <w:pPr>
                  <w:pStyle w:val="Sansinterligne"/>
                  <w:jc w:val="right"/>
                  <w:rPr>
                    <w:sz w:val="18"/>
                    <w:szCs w:val="18"/>
                    <w:lang w:val="fr-FR"/>
                  </w:rPr>
                </w:pPr>
                <w:proofErr w:type="spellStart"/>
                <w:r>
                  <w:rPr>
                    <w:sz w:val="18"/>
                    <w:szCs w:val="18"/>
                    <w:lang w:val="fr-FR"/>
                  </w:rPr>
                  <w:t>TotalValue</w:t>
                </w:r>
                <w:proofErr w:type="spellEnd"/>
              </w:p>
            </w:tc>
          </w:sdtContent>
        </w:sdt>
      </w:tr>
      <w:tr w:rsidRPr="007D1D51" w:rsidR="009801F4" w:rsidTr="002326F9" w14:paraId="2CF40FED" w14:textId="77777777">
        <w:trPr>
          <w:cantSplit/>
        </w:trPr>
        <w:tc>
          <w:tcPr>
            <w:tcW w:w="6521" w:type="dxa"/>
          </w:tcPr>
          <w:p w:rsidRPr="007D1D51" w:rsidR="009801F4" w:rsidP="008350A8" w:rsidRDefault="009801F4" w14:paraId="54ADB848" w14:textId="77777777">
            <w:pPr>
              <w:pStyle w:val="Sansinterligne"/>
              <w:rPr>
                <w:sz w:val="18"/>
                <w:szCs w:val="18"/>
                <w:lang w:val="fr-FR"/>
              </w:rPr>
            </w:pPr>
          </w:p>
        </w:tc>
        <w:tc>
          <w:tcPr>
            <w:tcW w:w="2835" w:type="dxa"/>
            <w:gridSpan w:val="4"/>
          </w:tcPr>
          <w:p w:rsidRPr="007D1D51" w:rsidR="009801F4" w:rsidP="001E1B14" w:rsidRDefault="009801F4" w14:paraId="664EB326" w14:textId="77777777">
            <w:pPr>
              <w:pStyle w:val="Sansinterligne"/>
              <w:rPr>
                <w:sz w:val="18"/>
                <w:szCs w:val="18"/>
                <w:lang w:val="fr-FR"/>
              </w:rPr>
            </w:pPr>
          </w:p>
        </w:tc>
        <w:tc>
          <w:tcPr>
            <w:tcW w:w="1417" w:type="dxa"/>
            <w:gridSpan w:val="2"/>
            <w:tcMar>
              <w:right w:w="0" w:type="dxa"/>
            </w:tcMar>
          </w:tcPr>
          <w:p w:rsidRPr="007D1D51" w:rsidR="009801F4" w:rsidP="001E1B14" w:rsidRDefault="009801F4" w14:paraId="743B95F0" w14:textId="77777777">
            <w:pPr>
              <w:pStyle w:val="Sansinterligne"/>
              <w:jc w:val="right"/>
              <w:rPr>
                <w:sz w:val="18"/>
                <w:szCs w:val="18"/>
                <w:lang w:val="fr-FR"/>
              </w:rPr>
            </w:pPr>
          </w:p>
        </w:tc>
      </w:tr>
      <w:tr w:rsidRPr="00944D1B" w:rsidR="004F195F" w:rsidTr="002326F9" w14:paraId="67BB359B" w14:textId="77777777">
        <w:trPr>
          <w:cantSplit/>
        </w:trPr>
        <w:tc>
          <w:tcPr>
            <w:tcW w:w="6521" w:type="dxa"/>
          </w:tcPr>
          <w:p w:rsidRPr="007D1D51" w:rsidR="004F195F" w:rsidP="008350A8" w:rsidRDefault="00000000" w14:paraId="510A897C" w14:textId="305BEC11">
            <w:pPr>
              <w:pStyle w:val="Sansinterligne"/>
              <w:rPr>
                <w:sz w:val="18"/>
                <w:szCs w:val="18"/>
                <w:lang w:val="fr-FR"/>
              </w:rPr>
            </w:pPr>
            <w:sdt>
              <w:sdtPr>
                <w:rPr>
                  <w:sz w:val="18"/>
                  <w:szCs w:val="18"/>
                  <w:lang w:val="fr-FR"/>
                </w:rPr>
                <w:alias w:val="#Nav: /Header/Totals/wanTotalNetWeight"/>
                <w:tag w:val="#Nav: Standard_Sales_Pro_Forma_Inv/1302"/>
                <w:id w:val="-1194224184"/>
                <w:placeholder>
                  <w:docPart w:val="DefaultPlaceholder_-1854013440"/>
                </w:placeholder>
                <w:dataBinding w:prefixMappings="xmlns:ns0='urn:microsoft-dynamics-nav/reports/Standard_Sales_Pro_Forma_Inv/1302/'" w:xpath="/ns0:NavWordReportXmlPart[1]/ns0:Header[1]/ns0:Totals[1]/ns0:wanTotalNetWeight[1]" w:storeItemID="{9F73DB35-0AB6-4517-8AA7-2D09A77A59BF}"/>
                <w:text/>
              </w:sdtPr>
              <w:sdtContent>
                <w:proofErr w:type="spellStart"/>
                <w:r w:rsidR="00BA50D4">
                  <w:rPr>
                    <w:sz w:val="18"/>
                    <w:szCs w:val="18"/>
                    <w:lang w:val="fr-FR"/>
                  </w:rPr>
                  <w:t>wanTotalNetWeight</w:t>
                </w:r>
                <w:proofErr w:type="spellEnd"/>
              </w:sdtContent>
            </w:sdt>
          </w:p>
        </w:tc>
        <w:sdt>
          <w:sdtPr>
            <w:rPr>
              <w:rStyle w:val="lev"/>
              <w:sz w:val="18"/>
              <w:szCs w:val="18"/>
            </w:rPr>
            <w:alias w:val="#Nav: /Header/TotalAmountInclVATLbl"/>
            <w:tag w:val="#Nav: Standard_Sales_Pro_Forma_Inv/1302"/>
            <w:id w:val="424238150"/>
            <w:placeholder>
              <w:docPart w:val="DefaultPlaceholder_-1854013440"/>
            </w:placeholder>
            <w:dataBinding w:prefixMappings="xmlns:ns0='urn:microsoft-dynamics-nav/reports/Standard_Sales_Pro_Forma_Inv/1302/'" w:xpath="/ns0:NavWordReportXmlPart[1]/ns0:Header[1]/ns0:TotalAmountInclVATLbl[1]" w:storeItemID="{9F73DB35-0AB6-4517-8AA7-2D09A77A59BF}"/>
            <w:text/>
          </w:sdtPr>
          <w:sdtContent>
            <w:tc>
              <w:tcPr>
                <w:tcW w:w="2835" w:type="dxa"/>
                <w:gridSpan w:val="4"/>
                <w:tcBorders>
                  <w:bottom w:val="single" w:color="auto" w:sz="4" w:space="0"/>
                </w:tcBorders>
              </w:tcPr>
              <w:p w:rsidRPr="00944D1B" w:rsidR="004F195F" w:rsidP="001E1B14" w:rsidRDefault="007D1D51" w14:paraId="4D561FE4" w14:textId="3A7C00D6">
                <w:pPr>
                  <w:pStyle w:val="Sansinterligne"/>
                  <w:rPr>
                    <w:rStyle w:val="lev"/>
                    <w:sz w:val="18"/>
                    <w:szCs w:val="18"/>
                  </w:rPr>
                </w:pPr>
                <w:proofErr w:type="spellStart"/>
                <w:r>
                  <w:rPr>
                    <w:rStyle w:val="lev"/>
                    <w:sz w:val="18"/>
                    <w:szCs w:val="18"/>
                  </w:rPr>
                  <w:t>TotalAmountInclVATLbl</w:t>
                </w:r>
                <w:proofErr w:type="spellEnd"/>
              </w:p>
            </w:tc>
          </w:sdtContent>
        </w:sdt>
        <w:sdt>
          <w:sdtPr>
            <w:rPr>
              <w:rStyle w:val="lev"/>
              <w:sz w:val="18"/>
              <w:szCs w:val="18"/>
            </w:rPr>
            <w:alias w:val="#Nav: /Header/Totals/TotalAmountInclVAT"/>
            <w:tag w:val="#Nav: Standard_Sales_Pro_Forma_Inv/1302"/>
            <w:id w:val="1471403040"/>
            <w:placeholder>
              <w:docPart w:val="DefaultPlaceholder_-1854013440"/>
            </w:placeholder>
            <w:dataBinding w:prefixMappings="xmlns:ns0='urn:microsoft-dynamics-nav/reports/Standard_Sales_Pro_Forma_Inv/1302/'" w:xpath="/ns0:NavWordReportXmlPart[1]/ns0:Header[1]/ns0:Totals[1]/ns0:TotalAmountInclVAT[1]" w:storeItemID="{9F73DB35-0AB6-4517-8AA7-2D09A77A59BF}"/>
            <w:text/>
          </w:sdtPr>
          <w:sdtContent>
            <w:tc>
              <w:tcPr>
                <w:tcW w:w="1417" w:type="dxa"/>
                <w:gridSpan w:val="2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944D1B" w:rsidR="004F195F" w:rsidP="001E1B14" w:rsidRDefault="007D1D51" w14:paraId="7C125E5E" w14:textId="7E9B9B6D">
                <w:pPr>
                  <w:pStyle w:val="Sansinterligne"/>
                  <w:jc w:val="right"/>
                  <w:rPr>
                    <w:rStyle w:val="lev"/>
                    <w:sz w:val="18"/>
                    <w:szCs w:val="18"/>
                  </w:rPr>
                </w:pPr>
                <w:proofErr w:type="spellStart"/>
                <w:r>
                  <w:rPr>
                    <w:rStyle w:val="lev"/>
                    <w:sz w:val="18"/>
                    <w:szCs w:val="18"/>
                  </w:rPr>
                  <w:t>TotalAmountInclVAT</w:t>
                </w:r>
                <w:proofErr w:type="spellEnd"/>
              </w:p>
            </w:tc>
          </w:sdtContent>
        </w:sdt>
      </w:tr>
    </w:tbl>
    <w:p w:rsidR="003E77F3" w:rsidP="00C65F1C" w:rsidRDefault="003E77F3" w14:paraId="58D9ADB8" w14:textId="59887B6E">
      <w:pPr>
        <w:spacing w:after="0" w:line="259" w:lineRule="auto"/>
        <w:rPr>
          <w:sz w:val="12"/>
          <w:szCs w:val="12"/>
        </w:rPr>
      </w:pPr>
    </w:p>
    <w:sdt>
      <w:sdtPr>
        <w:rPr>
          <w:sz w:val="18"/>
          <w:szCs w:val="18"/>
        </w:rPr>
        <w:id w:val="-354117091"/>
        <w:placeholder>
          <w:docPart w:val="DefaultPlaceholder_-1854013440"/>
        </w:placeholder>
        <w:dataBinding w:prefixMappings="xmlns:ns0='urn:microsoft-dynamics-nav/reports/Standard_Sales_Pro_Forma_Inv/1302/' " w:xpath="/ns0:NavWordReportXmlPart[1]/ns0:Header[1]/ns0:LetterText[1]/ns0:wanEndingContent[1]" w:storeItemID="{9F73DB35-0AB6-4517-8AA7-2D09A77A59BF}"/>
        <w:text/>
        <w:alias w:val="#Nav: /Header/LetterText/wanEndingContent"/>
        <w:tag w:val="#Nav: Standard_Sales_Pro_Forma_Inv/1302"/>
      </w:sdtPr>
      <w:sdtContent>
        <w:p w:rsidR="00232939" w:rsidP="00C65F1C" w:rsidRDefault="00232939" w14:paraId="7B7EB644" w14:textId="23F19C80">
          <w:pPr>
            <w:spacing w:after="0" w:line="259" w:lineRule="auto"/>
            <w:rPr>
              <w:sz w:val="12"/>
              <w:szCs w:val="12"/>
            </w:rPr>
          </w:pPr>
          <w:proofErr w:type="spellStart"/>
          <w:r w:rsidRPr="002D216B">
            <w:rPr>
              <w:sz w:val="18"/>
              <w:szCs w:val="18"/>
            </w:rPr>
            <w:t>wanEndingContent</w:t>
          </w:r>
          <w:proofErr w:type="spellEnd"/>
        </w:p>
      </w:sdtContent>
    </w:sdt>
    <w:sectPr w:rsidR="00232939" w:rsidSect="007F67F7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567" w:right="567" w:bottom="567" w:left="56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5611E" w:rsidP="00E40C63" w:rsidRDefault="00F5611E" w14:paraId="309D1B0D" w14:textId="77777777">
      <w:pPr>
        <w:spacing w:after="0"/>
      </w:pPr>
      <w:r>
        <w:separator/>
      </w:r>
    </w:p>
  </w:endnote>
  <w:endnote w:type="continuationSeparator" w:id="0">
    <w:p w:rsidR="00F5611E" w:rsidP="00E40C63" w:rsidRDefault="00F5611E" w14:paraId="6B6D7F03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="002F0999" w:rsidTr="002F0999" w14:paraId="5D5C95C5" w14:textId="77777777">
      <w:sdt>
        <w:sdtPr>
          <w:rPr>
            <w:lang w:val="da-DK"/>
          </w:rPr>
          <w:alias w:val="#Nav: /Header/CompanyLegalStatement"/>
          <w:tag w:val="#Nav: Standard_Sales_Pro_Forma_Inv/1302"/>
          <w:id w:val="-1281032448"/>
          <w:placeholder>
            <w:docPart w:val="BB4DF878670043C0A4AACF144363537B"/>
          </w:placeholder>
          <w:dataBinding w:prefixMappings="xmlns:ns0='urn:microsoft-dynamics-nav/reports/Standard_Sales_Pro_Forma_Inv/1302/'" w:xpath="/ns0:NavWordReportXmlPart[1]/ns0:Header[1]/ns0:CompanyLegalStatement[1]" w:storeItemID="{9F73DB35-0AB6-4517-8AA7-2D09A77A59BF}"/>
          <w:text/>
        </w:sdtPr>
        <w:sdtContent>
          <w:tc>
            <w:tcPr>
              <w:tcW w:w="10206" w:type="dxa"/>
              <w:tcMar>
                <w:right w:w="0" w:type="dxa"/>
              </w:tcMar>
            </w:tcPr>
            <w:p w:rsidR="002F0999" w:rsidP="002F0999" w:rsidRDefault="002F0999" w14:paraId="3556C8A8" w14:textId="77777777">
              <w:pPr>
                <w:pStyle w:val="Sansinterligne"/>
              </w:pPr>
              <w:r>
                <w:rPr>
                  <w:lang w:val="da-DK"/>
                </w:rPr>
                <w:t>CompanyLegalStatement</w:t>
              </w:r>
            </w:p>
          </w:tc>
        </w:sdtContent>
      </w:sdt>
    </w:tr>
  </w:tbl>
  <w:p w:rsidRPr="001D1CE2" w:rsidR="000E071F" w:rsidP="001D1CE2" w:rsidRDefault="000E071F" w14:paraId="43EA7E02" w14:textId="77777777">
    <w:pPr>
      <w:pStyle w:val="Pieddepage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544"/>
      <w:gridCol w:w="3402"/>
      <w:gridCol w:w="3817"/>
    </w:tblGrid>
    <w:tr w:rsidRPr="008B0A5B" w:rsidR="00574725" w:rsidTr="006E6779" w14:paraId="1C21B571" w14:textId="77777777">
      <w:sdt>
        <w:sdtPr>
          <w:rPr>
            <w:sz w:val="18"/>
            <w:szCs w:val="18"/>
          </w:rPr>
          <w:alias w:val="#Nav: /Header/wanCompanyAddress"/>
          <w:tag w:val="#Nav: Standard_Sales_Pro_Forma_Inv/1302"/>
          <w:id w:val="-215439963"/>
          <w:placeholder>
            <w:docPart w:val="DefaultPlaceholder_-1854013440"/>
          </w:placeholder>
          <w:dataBinding w:prefixMappings="xmlns:ns0='urn:microsoft-dynamics-nav/reports/Standard_Sales_Pro_Forma_Inv/1302/'" w:xpath="/ns0:NavWordReportXmlPart[1]/ns0:Header[1]/ns0:wanCompanyAddress[1]" w:storeItemID="{9F73DB35-0AB6-4517-8AA7-2D09A77A59BF}"/>
          <w:text/>
        </w:sdtPr>
        <w:sdtContent>
          <w:tc>
            <w:tcPr>
              <w:tcW w:w="3544" w:type="dxa"/>
            </w:tcPr>
            <w:p w:rsidRPr="008B0A5B" w:rsidR="00724677" w:rsidP="00724677" w:rsidRDefault="00724677" w14:paraId="23C2894B" w14:textId="112FE293">
              <w:pPr>
                <w:pStyle w:val="Pieddepage"/>
                <w:tabs>
                  <w:tab w:val="clear" w:pos="4680"/>
                  <w:tab w:val="clear" w:pos="9360"/>
                  <w:tab w:val="left" w:pos="1875"/>
                </w:tabs>
                <w:rPr>
                  <w:sz w:val="18"/>
                  <w:szCs w:val="18"/>
                </w:rPr>
              </w:pPr>
              <w:proofErr w:type="spellStart"/>
              <w:r>
                <w:rPr>
                  <w:sz w:val="18"/>
                  <w:szCs w:val="18"/>
                </w:rPr>
                <w:t>wanCompanyAddress</w:t>
              </w:r>
              <w:proofErr w:type="spellEnd"/>
            </w:p>
          </w:tc>
        </w:sdtContent>
      </w:sdt>
      <w:sdt>
        <w:sdtPr>
          <w:rPr>
            <w:sz w:val="18"/>
            <w:szCs w:val="18"/>
          </w:rPr>
          <w:alias w:val="#Nav: /Header/wanCompanyContactInfo"/>
          <w:tag w:val="#Nav: Standard_Sales_Pro_Forma_Inv/1302"/>
          <w:id w:val="604083629"/>
          <w:placeholder>
            <w:docPart w:val="DefaultPlaceholder_-1854013440"/>
          </w:placeholder>
          <w:dataBinding w:prefixMappings="xmlns:ns0='urn:microsoft-dynamics-nav/reports/Standard_Sales_Pro_Forma_Inv/1302/'" w:xpath="/ns0:NavWordReportXmlPart[1]/ns0:Header[1]/ns0:wanCompanyContactInfo[1]" w:storeItemID="{9F73DB35-0AB6-4517-8AA7-2D09A77A59BF}"/>
          <w:text/>
        </w:sdtPr>
        <w:sdtContent>
          <w:tc>
            <w:tcPr>
              <w:tcW w:w="3402" w:type="dxa"/>
            </w:tcPr>
            <w:p w:rsidRPr="008B0A5B" w:rsidR="008B0A5B" w:rsidP="008B0A5B" w:rsidRDefault="00C40F07" w14:paraId="7919B63E" w14:textId="62B0531D">
              <w:pPr>
                <w:tabs>
                  <w:tab w:val="center" w:pos="2062"/>
                </w:tabs>
                <w:rPr>
                  <w:sz w:val="18"/>
                  <w:szCs w:val="18"/>
                </w:rPr>
              </w:pPr>
              <w:proofErr w:type="spellStart"/>
              <w:r>
                <w:rPr>
                  <w:sz w:val="18"/>
                  <w:szCs w:val="18"/>
                </w:rPr>
                <w:t>wanCompanyContactInfo</w:t>
              </w:r>
              <w:proofErr w:type="spellEnd"/>
            </w:p>
          </w:tc>
        </w:sdtContent>
      </w:sdt>
      <w:sdt>
        <w:sdtPr>
          <w:rPr>
            <w:sz w:val="18"/>
            <w:szCs w:val="18"/>
          </w:rPr>
          <w:alias w:val="#Nav: /Header/wanCompanyLegalInfo"/>
          <w:tag w:val="#Nav: Standard_Sales_Pro_Forma_Inv/1302"/>
          <w:id w:val="-1264224645"/>
          <w:placeholder>
            <w:docPart w:val="DefaultPlaceholder_-1854013440"/>
          </w:placeholder>
          <w:dataBinding w:prefixMappings="xmlns:ns0='urn:microsoft-dynamics-nav/reports/Standard_Sales_Pro_Forma_Inv/1302/'" w:xpath="/ns0:NavWordReportXmlPart[1]/ns0:Header[1]/ns0:wanCompanyLegalInfo[1]" w:storeItemID="{9F73DB35-0AB6-4517-8AA7-2D09A77A59BF}"/>
          <w:text/>
        </w:sdtPr>
        <w:sdtContent>
          <w:tc>
            <w:tcPr>
              <w:tcW w:w="3817" w:type="dxa"/>
            </w:tcPr>
            <w:p w:rsidRPr="008B0A5B" w:rsidR="008B0A5B" w:rsidP="00C40F07" w:rsidRDefault="00C40F07" w14:paraId="6A716AF9" w14:textId="10D01D56">
              <w:pPr>
                <w:tabs>
                  <w:tab w:val="left" w:pos="2670"/>
                </w:tabs>
                <w:spacing w:after="0"/>
                <w:rPr>
                  <w:sz w:val="18"/>
                  <w:szCs w:val="18"/>
                </w:rPr>
              </w:pPr>
              <w:proofErr w:type="spellStart"/>
              <w:r>
                <w:rPr>
                  <w:sz w:val="18"/>
                  <w:szCs w:val="18"/>
                </w:rPr>
                <w:t>wanCompanyLegalInfo</w:t>
              </w:r>
              <w:proofErr w:type="spellEnd"/>
            </w:p>
          </w:tc>
        </w:sdtContent>
      </w:sdt>
    </w:tr>
  </w:tbl>
  <w:p w:rsidRPr="008B0A5B" w:rsidR="00574725" w:rsidP="008B0A5B" w:rsidRDefault="00574725" w14:paraId="42A0F816" w14:textId="77777777">
    <w:pPr>
      <w:pStyle w:val="Pieddepage"/>
      <w:tabs>
        <w:tab w:val="clear" w:pos="4680"/>
        <w:tab w:val="clear" w:pos="9360"/>
        <w:tab w:val="left" w:pos="2190"/>
      </w:tabs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5611E" w:rsidP="00E40C63" w:rsidRDefault="00F5611E" w14:paraId="0F5EAF07" w14:textId="77777777">
      <w:pPr>
        <w:spacing w:after="0"/>
      </w:pPr>
      <w:r>
        <w:separator/>
      </w:r>
    </w:p>
  </w:footnote>
  <w:footnote w:type="continuationSeparator" w:id="0">
    <w:p w:rsidR="00F5611E" w:rsidP="00E40C63" w:rsidRDefault="00F5611E" w14:paraId="0552BEC2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773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089"/>
      <w:gridCol w:w="7684"/>
    </w:tblGrid>
    <w:tr w:rsidRPr="00232939" w:rsidR="008F418C" w:rsidTr="00776CC9" w14:paraId="66491B22" w14:textId="77777777">
      <w:sdt>
        <w:sdtPr>
          <w:rPr>
            <w:rStyle w:val="lev"/>
            <w:lang w:val="fr-FR"/>
          </w:rPr>
          <w:alias w:val="#Nav: /Header/CompanyAddress1"/>
          <w:tag w:val="#Nav: Standard_Sales_Pro_Forma_Inv/1302"/>
          <w:id w:val="1485584341"/>
          <w:placeholder>
            <w:docPart w:val="DefaultPlaceholder_-1854013440"/>
          </w:placeholder>
          <w:dataBinding w:prefixMappings="xmlns:ns0='urn:microsoft-dynamics-nav/reports/Standard_Sales_Pro_Forma_Inv/1302/'" w:xpath="/ns0:NavWordReportXmlPart[1]/ns0:Header[1]/ns0:CompanyAddress1[1]" w:storeItemID="{9F73DB35-0AB6-4517-8AA7-2D09A77A59BF}"/>
          <w:text/>
        </w:sdtPr>
        <w:sdtContent>
          <w:tc>
            <w:tcPr>
              <w:tcW w:w="3089" w:type="dxa"/>
            </w:tcPr>
            <w:p w:rsidR="008F418C" w:rsidP="002F0999" w:rsidRDefault="000F4D71" w14:paraId="22C08C17" w14:textId="611BA70A">
              <w:pPr>
                <w:rPr>
                  <w:rStyle w:val="lev"/>
                  <w:lang w:val="fr-FR"/>
                </w:rPr>
              </w:pPr>
              <w:r>
                <w:rPr>
                  <w:rStyle w:val="lev"/>
                  <w:lang w:val="fr-FR"/>
                </w:rPr>
                <w:t>CompanyAddress1</w:t>
              </w:r>
            </w:p>
          </w:tc>
        </w:sdtContent>
      </w:sdt>
      <w:tc>
        <w:tcPr>
          <w:tcW w:w="7684" w:type="dxa"/>
        </w:tcPr>
        <w:p w:rsidRPr="00AA0569" w:rsidR="008F418C" w:rsidP="00776CC9" w:rsidRDefault="00000000" w14:paraId="63EFBD48" w14:textId="487A9C07">
          <w:pPr>
            <w:spacing w:after="0"/>
            <w:jc w:val="right"/>
            <w:rPr>
              <w:rStyle w:val="lev"/>
              <w:lang w:val="fr-FR"/>
            </w:rPr>
          </w:pPr>
          <w:sdt>
            <w:sdtPr>
              <w:rPr>
                <w:rStyle w:val="lev"/>
                <w:lang w:val="fr-FR"/>
              </w:rPr>
              <w:alias w:val="#Nav: /Header/Invoice_Lbl"/>
              <w:tag w:val="#Nav: Standard_Sales_Pro_Forma_Inv/1302"/>
              <w:id w:val="-1808087455"/>
              <w:placeholder>
                <w:docPart w:val="4494D3D176E34C678FE7B0B3548CFC21"/>
              </w:placeholder>
              <w:dataBinding w:prefixMappings="xmlns:ns0='urn:microsoft-dynamics-nav/reports/Standard_Sales_Pro_Forma_Inv/1302/'" w:xpath="/ns0:NavWordReportXmlPart[1]/ns0:Header[1]/ns0:Invoice_Lbl[1]" w:storeItemID="{9F73DB35-0AB6-4517-8AA7-2D09A77A59BF}"/>
              <w:text/>
            </w:sdtPr>
            <w:sdtContent>
              <w:proofErr w:type="spellStart"/>
              <w:r w:rsidRPr="00AA0569" w:rsidR="008F418C">
                <w:rPr>
                  <w:rStyle w:val="lev"/>
                  <w:lang w:val="fr-FR"/>
                </w:rPr>
                <w:t>Invoice_Lbl</w:t>
              </w:r>
              <w:proofErr w:type="spellEnd"/>
            </w:sdtContent>
          </w:sdt>
          <w:r w:rsidRPr="00AA0569" w:rsidR="008F418C">
            <w:rPr>
              <w:rStyle w:val="lev"/>
              <w:lang w:val="fr-FR"/>
            </w:rPr>
            <w:t xml:space="preserve"> </w:t>
          </w:r>
          <w:sdt>
            <w:sdtPr>
              <w:rPr>
                <w:rStyle w:val="lev"/>
                <w:lang w:val="fr-FR"/>
              </w:rPr>
              <w:alias w:val="#Nav: /Header/DocumentNo"/>
              <w:tag w:val="#Nav: Standard_Sales_Pro_Forma_Inv/1302"/>
              <w:id w:val="-816805812"/>
              <w:placeholder>
                <w:docPart w:val="4494D3D176E34C678FE7B0B3548CFC21"/>
              </w:placeholder>
              <w:dataBinding w:prefixMappings="xmlns:ns0='urn:microsoft-dynamics-nav/reports/Standard_Sales_Pro_Forma_Inv/1302/'" w:xpath="/ns0:NavWordReportXmlPart[1]/ns0:Header[1]/ns0:DocumentNo[1]" w:storeItemID="{9F73DB35-0AB6-4517-8AA7-2D09A77A59BF}"/>
              <w:text/>
            </w:sdtPr>
            <w:sdtContent>
              <w:proofErr w:type="spellStart"/>
              <w:r w:rsidR="008F418C">
                <w:rPr>
                  <w:rStyle w:val="lev"/>
                  <w:lang w:val="fr-FR"/>
                </w:rPr>
                <w:t>DocumentNo</w:t>
              </w:r>
              <w:proofErr w:type="spellEnd"/>
            </w:sdtContent>
          </w:sdt>
        </w:p>
        <w:sdt>
          <w:sdtPr>
            <w:rPr>
              <w:lang w:val="fr-FR"/>
            </w:rPr>
            <w:alias w:val="#Nav: /Header/DocumentDate"/>
            <w:tag w:val="#Nav: Standard_Sales_Pro_Forma_Inv/1302"/>
            <w:id w:val="484896011"/>
            <w:placeholder>
              <w:docPart w:val="9B5E4B8E804045399D4889C83CF3AFF7"/>
            </w:placeholder>
            <w:dataBinding w:prefixMappings="xmlns:ns0='urn:microsoft-dynamics-nav/reports/Standard_Sales_Pro_Forma_Inv/1302/'" w:xpath="/ns0:NavWordReportXmlPart[1]/ns0:Header[1]/ns0:DocumentDate[1]" w:storeItemID="{9F73DB35-0AB6-4517-8AA7-2D09A77A59BF}"/>
            <w:text/>
          </w:sdtPr>
          <w:sdtContent>
            <w:p w:rsidRPr="00335EEF" w:rsidR="008F418C" w:rsidP="00776CC9" w:rsidRDefault="008F418C" w14:paraId="7F3D6A83" w14:textId="77777777">
              <w:pPr>
                <w:pStyle w:val="Sous-titre"/>
                <w:jc w:val="right"/>
                <w:rPr>
                  <w:lang w:val="fr-FR"/>
                </w:rPr>
              </w:pPr>
              <w:proofErr w:type="spellStart"/>
              <w:r w:rsidRPr="00335EEF">
                <w:rPr>
                  <w:lang w:val="fr-FR"/>
                </w:rPr>
                <w:t>DocumentDate</w:t>
              </w:r>
              <w:proofErr w:type="spellEnd"/>
            </w:p>
          </w:sdtContent>
        </w:sdt>
        <w:p w:rsidRPr="008F418C" w:rsidR="008F418C" w:rsidP="00776CC9" w:rsidRDefault="00000000" w14:paraId="246E3D03" w14:textId="5956EA9C">
          <w:pPr>
            <w:pStyle w:val="Sous-titre"/>
            <w:spacing w:after="120"/>
            <w:jc w:val="right"/>
            <w:rPr>
              <w:lang w:val="fr-FR"/>
            </w:rPr>
          </w:pPr>
          <w:sdt>
            <w:sdtPr>
              <w:rPr>
                <w:lang w:val="fr-FR"/>
              </w:rPr>
              <w:alias w:val="#Nav: /Header/Page_Lbl"/>
              <w:tag w:val="#Nav: Standard_Sales_Pro_Forma_Inv/1302"/>
              <w:id w:val="413125616"/>
              <w:placeholder>
                <w:docPart w:val="4494D3D176E34C678FE7B0B3548CFC21"/>
              </w:placeholder>
              <w:dataBinding w:prefixMappings="xmlns:ns0='urn:microsoft-dynamics-nav/reports/Standard_Sales_Pro_Forma_Inv/1302/'" w:xpath="/ns0:NavWordReportXmlPart[1]/ns0:Header[1]/ns0:Page_Lbl[1]" w:storeItemID="{9F73DB35-0AB6-4517-8AA7-2D09A77A59BF}"/>
              <w:text/>
            </w:sdtPr>
            <w:sdtContent>
              <w:r w:rsidRPr="00335EEF" w:rsidR="008F418C">
                <w:rPr>
                  <w:lang w:val="fr-FR"/>
                </w:rPr>
                <w:t>Page_Lbl</w:t>
              </w:r>
            </w:sdtContent>
          </w:sdt>
          <w:r w:rsidRPr="00335EEF" w:rsidR="008F418C">
            <w:rPr>
              <w:lang w:val="fr-FR"/>
            </w:rPr>
            <w:t xml:space="preserve">  </w:t>
          </w:r>
          <w:r w:rsidRPr="002F2688" w:rsidR="008F418C">
            <w:fldChar w:fldCharType="begin"/>
          </w:r>
          <w:r w:rsidRPr="00335EEF" w:rsidR="008F418C">
            <w:rPr>
              <w:lang w:val="fr-FR"/>
            </w:rPr>
            <w:instrText xml:space="preserve"> PAGE  \* Arabic  \* MERGEFORMAT </w:instrText>
          </w:r>
          <w:r w:rsidRPr="002F2688" w:rsidR="008F418C">
            <w:fldChar w:fldCharType="separate"/>
          </w:r>
          <w:r w:rsidRPr="00335EEF" w:rsidR="008F418C">
            <w:rPr>
              <w:noProof/>
              <w:lang w:val="fr-FR"/>
            </w:rPr>
            <w:t>2</w:t>
          </w:r>
          <w:r w:rsidRPr="002F2688" w:rsidR="008F418C">
            <w:fldChar w:fldCharType="end"/>
          </w:r>
          <w:r w:rsidRPr="00335EEF" w:rsidR="008F418C">
            <w:rPr>
              <w:lang w:val="fr-FR"/>
            </w:rPr>
            <w:t xml:space="preserve"> / </w:t>
          </w:r>
          <w:r w:rsidR="008F418C">
            <w:rPr>
              <w:noProof/>
            </w:rPr>
            <w:fldChar w:fldCharType="begin"/>
          </w:r>
          <w:r w:rsidRPr="00335EEF" w:rsidR="008F418C">
            <w:rPr>
              <w:noProof/>
              <w:lang w:val="fr-FR"/>
            </w:rPr>
            <w:instrText xml:space="preserve"> NUMPAGES  \* Arabic  \* MERGEFORMAT </w:instrText>
          </w:r>
          <w:r w:rsidR="008F418C">
            <w:rPr>
              <w:noProof/>
            </w:rPr>
            <w:fldChar w:fldCharType="separate"/>
          </w:r>
          <w:r w:rsidRPr="00335EEF" w:rsidR="008F418C">
            <w:rPr>
              <w:noProof/>
              <w:lang w:val="fr-FR"/>
            </w:rPr>
            <w:t>2</w:t>
          </w:r>
          <w:r w:rsidR="008F418C">
            <w:rPr>
              <w:noProof/>
            </w:rPr>
            <w:fldChar w:fldCharType="end"/>
          </w:r>
        </w:p>
      </w:tc>
    </w:tr>
  </w:tbl>
  <w:p w:rsidRPr="00335EEF" w:rsidR="00D6006D" w:rsidP="00235CC6" w:rsidRDefault="00D6006D" w14:paraId="1DA2E41C" w14:textId="77777777">
    <w:pPr>
      <w:pStyle w:val="En-tte"/>
      <w:ind w:right="141"/>
      <w:rPr>
        <w:b/>
        <w:sz w:val="12"/>
        <w:szCs w:val="12"/>
        <w:lang w:val="fr-FR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773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1701"/>
      <w:gridCol w:w="5811"/>
    </w:tblGrid>
    <w:tr w:rsidRPr="00232939" w:rsidR="003F13AE" w:rsidTr="00B27299" w14:paraId="43D73066" w14:textId="77777777">
      <w:tc>
        <w:tcPr>
          <w:tcW w:w="3261" w:type="dxa"/>
        </w:tcPr>
        <w:sdt>
          <w:sdtPr>
            <w:alias w:val="#Nav: /Header/CompanyPicture"/>
            <w:tag w:val="#Nav: Standard_Sales_Pro_Forma_Inv/1302"/>
            <w:id w:val="-283887918"/>
            <w:dataBinding w:prefixMappings="xmlns:ns0='urn:microsoft-dynamics-nav/reports/Standard_Sales_Pro_Forma_Inv/1302/'" w:xpath="/ns0:NavWordReportXmlPart[1]/ns0:Header[1]/ns0:CompanyPicture[1]" w:storeItemID="{9F73DB35-0AB6-4517-8AA7-2D09A77A59BF}"/>
            <w:picture/>
          </w:sdtPr>
          <w:sdtContent>
            <w:p w:rsidR="003F13AE" w:rsidP="00AA20C0" w:rsidRDefault="003F13AE" w14:paraId="30D60731" w14:textId="34F5F7B9">
              <w:pPr>
                <w:pStyle w:val="Titre"/>
                <w:rPr>
                  <w:lang w:val="fr-FR"/>
                </w:rPr>
              </w:pPr>
              <w:r>
                <w:rPr>
                  <w:noProof/>
                </w:rPr>
                <w:drawing>
                  <wp:inline distT="0" distB="0" distL="0" distR="0" wp14:anchorId="5B2D38EA" wp14:editId="7EBF266F">
                    <wp:extent cx="1172123" cy="1172123"/>
                    <wp:effectExtent l="0" t="0" r="9525" b="9525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172123" cy="11721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</w:tc>
      <w:tc>
        <w:tcPr>
          <w:tcW w:w="1701" w:type="dxa"/>
        </w:tcPr>
        <w:p w:rsidRPr="003F13AE" w:rsidR="003F13AE" w:rsidP="00AA20C0" w:rsidRDefault="003F13AE" w14:paraId="557ECD44" w14:textId="0C582341">
          <w:pPr>
            <w:pStyle w:val="Titre"/>
            <w:rPr>
              <w:sz w:val="18"/>
              <w:szCs w:val="18"/>
              <w:lang w:val="fr-FR"/>
            </w:rPr>
          </w:pPr>
        </w:p>
      </w:tc>
      <w:tc>
        <w:tcPr>
          <w:tcW w:w="5811" w:type="dxa"/>
        </w:tcPr>
        <w:p w:rsidRPr="00B27299" w:rsidR="003F13AE" w:rsidP="00AA20C0" w:rsidRDefault="00000000" w14:paraId="4970DDDA" w14:textId="55D48853">
          <w:pPr>
            <w:pStyle w:val="Titre"/>
            <w:jc w:val="right"/>
            <w:rPr>
              <w:b/>
              <w:bCs/>
              <w:lang w:val="fr-FR"/>
            </w:rPr>
          </w:pPr>
          <w:sdt>
            <w:sdtPr>
              <w:rPr>
                <w:b/>
                <w:bCs/>
                <w:lang w:val="fr-FR"/>
              </w:rPr>
              <w:alias w:val="#Nav: /Header/Invoice_Lbl"/>
              <w:tag w:val="#Nav: Standard_Sales_Pro_Forma_Inv/1302"/>
              <w:id w:val="-1617909868"/>
              <w:placeholder>
                <w:docPart w:val="8A47997924104CD78B379DECF5317798"/>
              </w:placeholder>
              <w:dataBinding w:prefixMappings="xmlns:ns0='urn:microsoft-dynamics-nav/reports/Standard_Sales_Pro_Forma_Inv/1302/'" w:xpath="/ns0:NavWordReportXmlPart[1]/ns0:Header[1]/ns0:Invoice_Lbl[1]" w:storeItemID="{9F73DB35-0AB6-4517-8AA7-2D09A77A59BF}"/>
              <w:text/>
            </w:sdtPr>
            <w:sdtContent>
              <w:proofErr w:type="spellStart"/>
              <w:r w:rsidRPr="00B27299" w:rsidR="003F13AE">
                <w:rPr>
                  <w:b/>
                  <w:bCs/>
                  <w:lang w:val="fr-FR"/>
                </w:rPr>
                <w:t>Invoice_Lbl</w:t>
              </w:r>
              <w:proofErr w:type="spellEnd"/>
            </w:sdtContent>
          </w:sdt>
          <w:r w:rsidRPr="00B27299" w:rsidR="003F13AE">
            <w:rPr>
              <w:b/>
              <w:bCs/>
              <w:lang w:val="fr-FR"/>
            </w:rPr>
            <w:t xml:space="preserve"> </w:t>
          </w:r>
          <w:sdt>
            <w:sdtPr>
              <w:rPr>
                <w:b/>
                <w:bCs/>
                <w:lang w:val="fr-FR"/>
              </w:rPr>
              <w:alias w:val="#Nav: /Header/DocumentNo"/>
              <w:tag w:val="#Nav: Standard_Sales_Pro_Forma_Inv/1302"/>
              <w:id w:val="-1661532074"/>
              <w:placeholder>
                <w:docPart w:val="8A47997924104CD78B379DECF5317798"/>
              </w:placeholder>
              <w:dataBinding w:prefixMappings="xmlns:ns0='urn:microsoft-dynamics-nav/reports/Standard_Sales_Pro_Forma_Inv/1302/'" w:xpath="/ns0:NavWordReportXmlPart[1]/ns0:Header[1]/ns0:DocumentNo[1]" w:storeItemID="{9F73DB35-0AB6-4517-8AA7-2D09A77A59BF}"/>
              <w:text/>
            </w:sdtPr>
            <w:sdtContent>
              <w:proofErr w:type="spellStart"/>
              <w:r w:rsidR="003F13AE">
                <w:rPr>
                  <w:b/>
                  <w:bCs/>
                  <w:lang w:val="fr-FR"/>
                </w:rPr>
                <w:t>DocumentNo</w:t>
              </w:r>
              <w:proofErr w:type="spellEnd"/>
            </w:sdtContent>
          </w:sdt>
        </w:p>
        <w:sdt>
          <w:sdtPr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alias w:val="#Nav: /Header/DocumentDate"/>
            <w:tag w:val="#Nav: Standard_Sales_Pro_Forma_Inv/1302"/>
            <w:id w:val="832561865"/>
            <w:placeholder>
              <w:docPart w:val="5C7EA656F3EB46EF9D9830DB5614E2D5"/>
            </w:placeholder>
            <w:dataBinding w:prefixMappings="xmlns:ns0='urn:microsoft-dynamics-nav/reports/Standard_Sales_Pro_Forma_Inv/1302/'" w:xpath="/ns0:NavWordReportXmlPart[1]/ns0:Header[1]/ns0:DocumentDate[1]" w:storeItemID="{9F73DB35-0AB6-4517-8AA7-2D09A77A59BF}"/>
            <w:text/>
          </w:sdtPr>
          <w:sdtContent>
            <w:p w:rsidRPr="00724677" w:rsidR="003F13AE" w:rsidP="00AA20C0" w:rsidRDefault="003F13AE" w14:paraId="09FBD994" w14:textId="77777777">
              <w:pPr>
                <w:pStyle w:val="Sous-titre"/>
                <w:jc w:val="right"/>
                <w:rPr>
                  <w:rFonts w:asciiTheme="majorHAnsi" w:hAnsiTheme="majorHAnsi"/>
                  <w:b/>
                  <w:bCs/>
                  <w:sz w:val="24"/>
                  <w:szCs w:val="24"/>
                  <w:lang w:val="fr-FR"/>
                </w:rPr>
              </w:pPr>
              <w:proofErr w:type="spellStart"/>
              <w:r w:rsidRPr="00724677">
                <w:rPr>
                  <w:rFonts w:asciiTheme="majorHAnsi" w:hAnsiTheme="majorHAnsi"/>
                  <w:b/>
                  <w:bCs/>
                  <w:sz w:val="24"/>
                  <w:szCs w:val="24"/>
                  <w:lang w:val="fr-FR"/>
                </w:rPr>
                <w:t>DocumentDate</w:t>
              </w:r>
              <w:proofErr w:type="spellEnd"/>
            </w:p>
          </w:sdtContent>
        </w:sdt>
        <w:p w:rsidRPr="00724677" w:rsidR="003F13AE" w:rsidP="00AA20C0" w:rsidRDefault="00000000" w14:paraId="1DD6AD07" w14:textId="77777777">
          <w:pPr>
            <w:pStyle w:val="Sous-titre"/>
            <w:jc w:val="right"/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</w:pPr>
          <w:sdt>
            <w:sdtPr>
              <w:rPr>
                <w:rFonts w:asciiTheme="majorHAnsi" w:hAnsiTheme="majorHAnsi"/>
                <w:b/>
                <w:bCs/>
                <w:sz w:val="24"/>
                <w:szCs w:val="24"/>
                <w:lang w:val="fr-FR"/>
              </w:rPr>
              <w:alias w:val="#Nav: /Header/Page_Lbl"/>
              <w:tag w:val="#Nav: Standard_Sales_Pro_Forma_Inv/1302"/>
              <w:id w:val="1447419442"/>
              <w:placeholder>
                <w:docPart w:val="8A47997924104CD78B379DECF5317798"/>
              </w:placeholder>
              <w:dataBinding w:prefixMappings="xmlns:ns0='urn:microsoft-dynamics-nav/reports/Standard_Sales_Pro_Forma_Inv/1302/'" w:xpath="/ns0:NavWordReportXmlPart[1]/ns0:Header[1]/ns0:Page_Lbl[1]" w:storeItemID="{9F73DB35-0AB6-4517-8AA7-2D09A77A59BF}"/>
              <w:text/>
            </w:sdtPr>
            <w:sdtContent>
              <w:proofErr w:type="spellStart"/>
              <w:r w:rsidRPr="00724677" w:rsidR="003F13AE">
                <w:rPr>
                  <w:rFonts w:asciiTheme="majorHAnsi" w:hAnsiTheme="majorHAnsi"/>
                  <w:b/>
                  <w:bCs/>
                  <w:sz w:val="24"/>
                  <w:szCs w:val="24"/>
                  <w:lang w:val="fr-FR"/>
                </w:rPr>
                <w:t>Page_Lbl</w:t>
              </w:r>
              <w:proofErr w:type="spellEnd"/>
            </w:sdtContent>
          </w:sdt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t xml:space="preserve">  </w:t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begin"/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instrText xml:space="preserve"> PAGE  \* Arabic  \* MERGEFORMAT </w:instrText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separate"/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t>1</w:t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end"/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t xml:space="preserve"> / </w:t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begin"/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instrText xml:space="preserve"> NUMPAGES  \* Arabic  \* MERGEFORMAT </w:instrText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separate"/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t>1</w:t>
          </w:r>
          <w:r w:rsidRPr="00724677" w:rsidR="003F13AE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fldChar w:fldCharType="end"/>
          </w:r>
        </w:p>
        <w:p w:rsidRPr="00B27299" w:rsidR="003F13AE" w:rsidP="00AA20C0" w:rsidRDefault="003F13AE" w14:paraId="22C40E7D" w14:textId="77777777">
          <w:pPr>
            <w:pStyle w:val="En-tte"/>
            <w:jc w:val="right"/>
            <w:rPr>
              <w:rFonts w:asciiTheme="majorHAnsi" w:hAnsiTheme="majorHAnsi"/>
              <w:b/>
              <w:bCs/>
              <w:sz w:val="36"/>
              <w:lang w:val="fr-FR"/>
            </w:rPr>
          </w:pPr>
        </w:p>
      </w:tc>
    </w:tr>
  </w:tbl>
  <w:p w:rsidRPr="002F4DEB" w:rsidR="002F2688" w:rsidRDefault="002F2688" w14:paraId="31688C4D" w14:textId="77777777">
    <w:pPr>
      <w:pStyle w:val="En-tte"/>
      <w:rPr>
        <w:lang w:val="fr-F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789"/>
    <w:rsid w:val="000224A3"/>
    <w:rsid w:val="000251E4"/>
    <w:rsid w:val="00032E69"/>
    <w:rsid w:val="000357EB"/>
    <w:rsid w:val="00052BBA"/>
    <w:rsid w:val="00054618"/>
    <w:rsid w:val="00070EE8"/>
    <w:rsid w:val="00072A21"/>
    <w:rsid w:val="00074151"/>
    <w:rsid w:val="000844A3"/>
    <w:rsid w:val="000A665A"/>
    <w:rsid w:val="000C007A"/>
    <w:rsid w:val="000D5A6D"/>
    <w:rsid w:val="000E071F"/>
    <w:rsid w:val="000E0C76"/>
    <w:rsid w:val="000F4D71"/>
    <w:rsid w:val="00103846"/>
    <w:rsid w:val="0011793B"/>
    <w:rsid w:val="00126D5A"/>
    <w:rsid w:val="00134A71"/>
    <w:rsid w:val="001410CF"/>
    <w:rsid w:val="00151C73"/>
    <w:rsid w:val="00151E88"/>
    <w:rsid w:val="00151E92"/>
    <w:rsid w:val="001621D9"/>
    <w:rsid w:val="001637BA"/>
    <w:rsid w:val="001643F1"/>
    <w:rsid w:val="00181CB7"/>
    <w:rsid w:val="001A4CBD"/>
    <w:rsid w:val="001B793C"/>
    <w:rsid w:val="001C570D"/>
    <w:rsid w:val="001D1CE2"/>
    <w:rsid w:val="001D3454"/>
    <w:rsid w:val="001D5AC3"/>
    <w:rsid w:val="001D6807"/>
    <w:rsid w:val="001E1B14"/>
    <w:rsid w:val="001F68D7"/>
    <w:rsid w:val="0020108A"/>
    <w:rsid w:val="002220D6"/>
    <w:rsid w:val="002326F9"/>
    <w:rsid w:val="00232939"/>
    <w:rsid w:val="0023524F"/>
    <w:rsid w:val="00235CA0"/>
    <w:rsid w:val="00235CC6"/>
    <w:rsid w:val="002371BA"/>
    <w:rsid w:val="002411A3"/>
    <w:rsid w:val="002435FB"/>
    <w:rsid w:val="00245B0E"/>
    <w:rsid w:val="002604C3"/>
    <w:rsid w:val="00261876"/>
    <w:rsid w:val="0026269B"/>
    <w:rsid w:val="002669DB"/>
    <w:rsid w:val="00267789"/>
    <w:rsid w:val="00271693"/>
    <w:rsid w:val="002735B7"/>
    <w:rsid w:val="00273BA9"/>
    <w:rsid w:val="002952C4"/>
    <w:rsid w:val="0029628E"/>
    <w:rsid w:val="00297B04"/>
    <w:rsid w:val="002A29DF"/>
    <w:rsid w:val="002A382C"/>
    <w:rsid w:val="002A4A93"/>
    <w:rsid w:val="002B6B46"/>
    <w:rsid w:val="002C4E66"/>
    <w:rsid w:val="002D216B"/>
    <w:rsid w:val="002E2A56"/>
    <w:rsid w:val="002F0999"/>
    <w:rsid w:val="002F2688"/>
    <w:rsid w:val="002F4DEB"/>
    <w:rsid w:val="002F64E6"/>
    <w:rsid w:val="002F7F94"/>
    <w:rsid w:val="00335EEF"/>
    <w:rsid w:val="00337723"/>
    <w:rsid w:val="00355E20"/>
    <w:rsid w:val="00361705"/>
    <w:rsid w:val="00372A9D"/>
    <w:rsid w:val="00374316"/>
    <w:rsid w:val="0038349C"/>
    <w:rsid w:val="00383A14"/>
    <w:rsid w:val="0038488E"/>
    <w:rsid w:val="00394029"/>
    <w:rsid w:val="003A11C9"/>
    <w:rsid w:val="003A31D7"/>
    <w:rsid w:val="003A7E69"/>
    <w:rsid w:val="003B1D59"/>
    <w:rsid w:val="003D120B"/>
    <w:rsid w:val="003D4B80"/>
    <w:rsid w:val="003E2178"/>
    <w:rsid w:val="003E77F3"/>
    <w:rsid w:val="003F13AE"/>
    <w:rsid w:val="003F77E2"/>
    <w:rsid w:val="00400EF7"/>
    <w:rsid w:val="004604A5"/>
    <w:rsid w:val="00492354"/>
    <w:rsid w:val="004A4D71"/>
    <w:rsid w:val="004B0FA2"/>
    <w:rsid w:val="004B22F6"/>
    <w:rsid w:val="004B47ED"/>
    <w:rsid w:val="004B6FE5"/>
    <w:rsid w:val="004C60A5"/>
    <w:rsid w:val="004F195F"/>
    <w:rsid w:val="004F2432"/>
    <w:rsid w:val="00504DE9"/>
    <w:rsid w:val="0051660C"/>
    <w:rsid w:val="00524FE6"/>
    <w:rsid w:val="00543913"/>
    <w:rsid w:val="00552846"/>
    <w:rsid w:val="00563DCD"/>
    <w:rsid w:val="00563FB1"/>
    <w:rsid w:val="005675D2"/>
    <w:rsid w:val="005708B8"/>
    <w:rsid w:val="005731CF"/>
    <w:rsid w:val="00574725"/>
    <w:rsid w:val="00584BBD"/>
    <w:rsid w:val="00587157"/>
    <w:rsid w:val="005939EC"/>
    <w:rsid w:val="00595F7F"/>
    <w:rsid w:val="005963DE"/>
    <w:rsid w:val="005A0994"/>
    <w:rsid w:val="005A7CEB"/>
    <w:rsid w:val="005C54C2"/>
    <w:rsid w:val="005D43CE"/>
    <w:rsid w:val="005D6DA2"/>
    <w:rsid w:val="005F2559"/>
    <w:rsid w:val="005F5EC9"/>
    <w:rsid w:val="005F6BCC"/>
    <w:rsid w:val="0060202A"/>
    <w:rsid w:val="00610A30"/>
    <w:rsid w:val="00612ABF"/>
    <w:rsid w:val="0061380F"/>
    <w:rsid w:val="006245DA"/>
    <w:rsid w:val="00626A49"/>
    <w:rsid w:val="006527B0"/>
    <w:rsid w:val="00654762"/>
    <w:rsid w:val="00656638"/>
    <w:rsid w:val="00662427"/>
    <w:rsid w:val="0067225B"/>
    <w:rsid w:val="00675FB4"/>
    <w:rsid w:val="00676789"/>
    <w:rsid w:val="00677AD5"/>
    <w:rsid w:val="0068273F"/>
    <w:rsid w:val="00683CCE"/>
    <w:rsid w:val="00684EEB"/>
    <w:rsid w:val="006864EF"/>
    <w:rsid w:val="006907F2"/>
    <w:rsid w:val="006A0DA0"/>
    <w:rsid w:val="006A2297"/>
    <w:rsid w:val="006A2A7B"/>
    <w:rsid w:val="006A3FB0"/>
    <w:rsid w:val="006A7C2D"/>
    <w:rsid w:val="006B0EC4"/>
    <w:rsid w:val="006B5180"/>
    <w:rsid w:val="006C30D9"/>
    <w:rsid w:val="006C4581"/>
    <w:rsid w:val="006D4B90"/>
    <w:rsid w:val="006D64AE"/>
    <w:rsid w:val="006D6E22"/>
    <w:rsid w:val="006E6779"/>
    <w:rsid w:val="006F2626"/>
    <w:rsid w:val="0071439C"/>
    <w:rsid w:val="00715109"/>
    <w:rsid w:val="00716E24"/>
    <w:rsid w:val="00724677"/>
    <w:rsid w:val="00727B6F"/>
    <w:rsid w:val="007379E2"/>
    <w:rsid w:val="00741F6B"/>
    <w:rsid w:val="007537BA"/>
    <w:rsid w:val="00760FA8"/>
    <w:rsid w:val="00765190"/>
    <w:rsid w:val="00766078"/>
    <w:rsid w:val="007732D4"/>
    <w:rsid w:val="00776CC9"/>
    <w:rsid w:val="007773B8"/>
    <w:rsid w:val="00777ADC"/>
    <w:rsid w:val="00797305"/>
    <w:rsid w:val="007A0A2F"/>
    <w:rsid w:val="007B235B"/>
    <w:rsid w:val="007C1F35"/>
    <w:rsid w:val="007D1D51"/>
    <w:rsid w:val="007E323C"/>
    <w:rsid w:val="007E3D01"/>
    <w:rsid w:val="007E7142"/>
    <w:rsid w:val="007F50B4"/>
    <w:rsid w:val="007F67F7"/>
    <w:rsid w:val="00802B5B"/>
    <w:rsid w:val="00815D27"/>
    <w:rsid w:val="00817EE6"/>
    <w:rsid w:val="00820262"/>
    <w:rsid w:val="00820DA4"/>
    <w:rsid w:val="00826088"/>
    <w:rsid w:val="008350A8"/>
    <w:rsid w:val="00836184"/>
    <w:rsid w:val="0084232A"/>
    <w:rsid w:val="00844D12"/>
    <w:rsid w:val="00845DAF"/>
    <w:rsid w:val="00845E08"/>
    <w:rsid w:val="008533EF"/>
    <w:rsid w:val="00856BBF"/>
    <w:rsid w:val="00872DCE"/>
    <w:rsid w:val="008769CC"/>
    <w:rsid w:val="008B0A5B"/>
    <w:rsid w:val="008C3901"/>
    <w:rsid w:val="008D0A53"/>
    <w:rsid w:val="008D7475"/>
    <w:rsid w:val="008E5E91"/>
    <w:rsid w:val="008E766D"/>
    <w:rsid w:val="008F0A38"/>
    <w:rsid w:val="008F418C"/>
    <w:rsid w:val="009072D1"/>
    <w:rsid w:val="00911B29"/>
    <w:rsid w:val="0092542A"/>
    <w:rsid w:val="00933DB5"/>
    <w:rsid w:val="00943A17"/>
    <w:rsid w:val="00944D1B"/>
    <w:rsid w:val="009453BC"/>
    <w:rsid w:val="00954C6C"/>
    <w:rsid w:val="00966D04"/>
    <w:rsid w:val="00973BEA"/>
    <w:rsid w:val="009801F4"/>
    <w:rsid w:val="00982950"/>
    <w:rsid w:val="00991278"/>
    <w:rsid w:val="0099175E"/>
    <w:rsid w:val="009943A4"/>
    <w:rsid w:val="00997858"/>
    <w:rsid w:val="009A1C79"/>
    <w:rsid w:val="009B485A"/>
    <w:rsid w:val="009C75FB"/>
    <w:rsid w:val="009D508B"/>
    <w:rsid w:val="009D6FE7"/>
    <w:rsid w:val="009E16EA"/>
    <w:rsid w:val="009E251E"/>
    <w:rsid w:val="009E4F58"/>
    <w:rsid w:val="009F21B5"/>
    <w:rsid w:val="00A00B95"/>
    <w:rsid w:val="00A01AB9"/>
    <w:rsid w:val="00A048EC"/>
    <w:rsid w:val="00A11E4E"/>
    <w:rsid w:val="00A30C38"/>
    <w:rsid w:val="00A42BE5"/>
    <w:rsid w:val="00A476F1"/>
    <w:rsid w:val="00A61203"/>
    <w:rsid w:val="00A76642"/>
    <w:rsid w:val="00A76F36"/>
    <w:rsid w:val="00A9010E"/>
    <w:rsid w:val="00A940EF"/>
    <w:rsid w:val="00A9461D"/>
    <w:rsid w:val="00A9726D"/>
    <w:rsid w:val="00AA0569"/>
    <w:rsid w:val="00AA20C0"/>
    <w:rsid w:val="00AC163E"/>
    <w:rsid w:val="00AC62D1"/>
    <w:rsid w:val="00AF1EDD"/>
    <w:rsid w:val="00AF4452"/>
    <w:rsid w:val="00B01DA6"/>
    <w:rsid w:val="00B05597"/>
    <w:rsid w:val="00B1731C"/>
    <w:rsid w:val="00B22FDE"/>
    <w:rsid w:val="00B27299"/>
    <w:rsid w:val="00B32D4B"/>
    <w:rsid w:val="00B402B9"/>
    <w:rsid w:val="00B437D5"/>
    <w:rsid w:val="00B57659"/>
    <w:rsid w:val="00B60D54"/>
    <w:rsid w:val="00B61749"/>
    <w:rsid w:val="00B67C69"/>
    <w:rsid w:val="00B7093C"/>
    <w:rsid w:val="00B8205C"/>
    <w:rsid w:val="00B86BCD"/>
    <w:rsid w:val="00B91CA1"/>
    <w:rsid w:val="00B96060"/>
    <w:rsid w:val="00BA50D4"/>
    <w:rsid w:val="00BA76F5"/>
    <w:rsid w:val="00BB1ADC"/>
    <w:rsid w:val="00BC232B"/>
    <w:rsid w:val="00BD2533"/>
    <w:rsid w:val="00BD35AE"/>
    <w:rsid w:val="00BE5952"/>
    <w:rsid w:val="00BE6BE6"/>
    <w:rsid w:val="00BF0F10"/>
    <w:rsid w:val="00C17ACF"/>
    <w:rsid w:val="00C27C1A"/>
    <w:rsid w:val="00C36F18"/>
    <w:rsid w:val="00C40BE4"/>
    <w:rsid w:val="00C40F07"/>
    <w:rsid w:val="00C41DE3"/>
    <w:rsid w:val="00C47206"/>
    <w:rsid w:val="00C602B0"/>
    <w:rsid w:val="00C6095D"/>
    <w:rsid w:val="00C65F1C"/>
    <w:rsid w:val="00C81257"/>
    <w:rsid w:val="00CA6394"/>
    <w:rsid w:val="00CB70AD"/>
    <w:rsid w:val="00CD1B92"/>
    <w:rsid w:val="00CD2D6A"/>
    <w:rsid w:val="00CF4F6E"/>
    <w:rsid w:val="00CF67C3"/>
    <w:rsid w:val="00D164A2"/>
    <w:rsid w:val="00D179ED"/>
    <w:rsid w:val="00D21D63"/>
    <w:rsid w:val="00D235D0"/>
    <w:rsid w:val="00D41DC8"/>
    <w:rsid w:val="00D53B6F"/>
    <w:rsid w:val="00D54A61"/>
    <w:rsid w:val="00D54AC9"/>
    <w:rsid w:val="00D6006D"/>
    <w:rsid w:val="00D6266A"/>
    <w:rsid w:val="00D72A07"/>
    <w:rsid w:val="00D72E02"/>
    <w:rsid w:val="00D75AAF"/>
    <w:rsid w:val="00DA0F11"/>
    <w:rsid w:val="00DA580A"/>
    <w:rsid w:val="00DB4B5B"/>
    <w:rsid w:val="00DD0D37"/>
    <w:rsid w:val="00DE4232"/>
    <w:rsid w:val="00DF30F1"/>
    <w:rsid w:val="00E006D2"/>
    <w:rsid w:val="00E111C4"/>
    <w:rsid w:val="00E22B7E"/>
    <w:rsid w:val="00E33456"/>
    <w:rsid w:val="00E40C63"/>
    <w:rsid w:val="00E41182"/>
    <w:rsid w:val="00E4361D"/>
    <w:rsid w:val="00E54F17"/>
    <w:rsid w:val="00E65451"/>
    <w:rsid w:val="00E66BC6"/>
    <w:rsid w:val="00E67097"/>
    <w:rsid w:val="00E6789D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5611E"/>
    <w:rsid w:val="00F66A1F"/>
    <w:rsid w:val="00F66DD7"/>
    <w:rsid w:val="00F77E19"/>
    <w:rsid w:val="00F81AE9"/>
    <w:rsid w:val="00F848FB"/>
    <w:rsid w:val="00F86468"/>
    <w:rsid w:val="00FA2DC0"/>
    <w:rsid w:val="00FA4A06"/>
    <w:rsid w:val="00FA4D66"/>
    <w:rsid w:val="00FB06A1"/>
    <w:rsid w:val="00FB3DCE"/>
    <w:rsid w:val="00FB4E40"/>
    <w:rsid w:val="00FD6A00"/>
    <w:rsid w:val="00FE1664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E49C09"/>
  <w15:chartTrackingRefBased/>
  <w15:docId w15:val="{A1DED4CD-E325-467B-B2CA-5A7D894D6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AC3"/>
    <w:pPr>
      <w:spacing w:after="200" w:line="240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E40C63"/>
  </w:style>
  <w:style w:type="character" w:styleId="lev">
    <w:name w:val="Strong"/>
    <w:basedOn w:val="Policepardfaut"/>
    <w:uiPriority w:val="22"/>
    <w:qFormat/>
    <w:rsid w:val="00E40C63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E40C63"/>
  </w:style>
  <w:style w:type="character" w:styleId="Textedelespacerserv">
    <w:name w:val="Placeholder Text"/>
    <w:basedOn w:val="Policepardfaut"/>
    <w:uiPriority w:val="99"/>
    <w:semiHidden/>
    <w:rsid w:val="00E40C63"/>
    <w:rPr>
      <w:color w:val="808080"/>
    </w:rPr>
  </w:style>
  <w:style w:type="table" w:styleId="Grilledetableauclaire">
    <w:name w:val="Grid Table Light"/>
    <w:basedOn w:val="Tableau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ansinterligne">
    <w:name w:val="No Spacing"/>
    <w:basedOn w:val="Normal"/>
    <w:uiPriority w:val="1"/>
    <w:qFormat/>
    <w:rsid w:val="00E111C4"/>
    <w:pPr>
      <w:spacing w:after="0"/>
    </w:pPr>
  </w:style>
  <w:style w:type="character" w:customStyle="1" w:styleId="Titre1Car">
    <w:name w:val="Titre 1 Car"/>
    <w:basedOn w:val="Policepardfaut"/>
    <w:link w:val="Titre1"/>
    <w:uiPriority w:val="9"/>
    <w:rsid w:val="00A42BE5"/>
    <w:rPr>
      <w:b/>
      <w:sz w:val="18"/>
      <w:szCs w:val="16"/>
    </w:rPr>
  </w:style>
  <w:style w:type="paragraph" w:styleId="Titre">
    <w:name w:val="Title"/>
    <w:basedOn w:val="En-tte"/>
    <w:next w:val="Normal"/>
    <w:link w:val="TitreC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reCar">
    <w:name w:val="Titre Car"/>
    <w:basedOn w:val="Policepardfaut"/>
    <w:link w:val="Titre"/>
    <w:uiPriority w:val="10"/>
    <w:rsid w:val="00A42BE5"/>
    <w:rPr>
      <w:rFonts w:asciiTheme="majorHAnsi" w:hAnsiTheme="majorHAnsi"/>
      <w:sz w:val="36"/>
    </w:rPr>
  </w:style>
  <w:style w:type="paragraph" w:styleId="Sous-titre">
    <w:name w:val="Subtitle"/>
    <w:basedOn w:val="En-tte"/>
    <w:next w:val="Normal"/>
    <w:link w:val="Sous-titreCar"/>
    <w:uiPriority w:val="11"/>
    <w:qFormat/>
    <w:rsid w:val="00A42BE5"/>
    <w:rPr>
      <w:szCs w:val="20"/>
    </w:rPr>
  </w:style>
  <w:style w:type="character" w:customStyle="1" w:styleId="Sous-titreCar">
    <w:name w:val="Sous-titre Car"/>
    <w:basedOn w:val="Policepardfaut"/>
    <w:link w:val="Sous-titre"/>
    <w:uiPriority w:val="11"/>
    <w:rsid w:val="00A42BE5"/>
    <w:rPr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4C60A5"/>
    <w:rPr>
      <w:sz w:val="18"/>
      <w:szCs w:val="18"/>
    </w:rPr>
  </w:style>
  <w:style w:type="character" w:customStyle="1" w:styleId="Titre3Car">
    <w:name w:val="Titre 3 Car"/>
    <w:basedOn w:val="Policepardfaut"/>
    <w:link w:val="Titre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auListe6Couleur-Accentuation5">
    <w:name w:val="List Table 6 Colorful Accent 5"/>
    <w:basedOn w:val="TableauNormal"/>
    <w:uiPriority w:val="51"/>
    <w:rsid w:val="008350A8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Paragraphedeliste">
    <w:name w:val="List Paragraph"/>
    <w:basedOn w:val="Normal"/>
    <w:uiPriority w:val="34"/>
    <w:qFormat/>
    <w:rsid w:val="00A11E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glossaryDocument" Target="glossary/document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Type="http://schemas.openxmlformats.org/officeDocument/2006/relationships/customXml" Target="/customXml/item3.xml" Id="R99851c2501364ff8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B4DF878670043C0A4AACF14436353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9BB84-2B36-4410-BB36-8E407AE1A096}"/>
      </w:docPartPr>
      <w:docPartBody>
        <w:p w:rsidR="00D72C86" w:rsidRDefault="00281485" w:rsidP="00281485">
          <w:pPr>
            <w:pStyle w:val="BB4DF878670043C0A4AACF144363537B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54B14E86971D4183AB5FE771C4A402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9F2CC2-6669-4EE0-9F43-880E883DDCB6}"/>
      </w:docPartPr>
      <w:docPartBody>
        <w:p w:rsidR="00E143A5" w:rsidRDefault="00901D68" w:rsidP="00901D68">
          <w:pPr>
            <w:pStyle w:val="54B14E86971D4183AB5FE771C4A40275"/>
          </w:pPr>
          <w:r w:rsidRPr="00B31CC1">
            <w:rPr>
              <w:rStyle w:val="Textedelespacerserv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F71DEA3C0954845AE68A1E590DA30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E211B6-2F4B-4641-BB7F-62C40FCB98AB}"/>
      </w:docPartPr>
      <w:docPartBody>
        <w:p w:rsidR="00E143A5" w:rsidRDefault="00901D68" w:rsidP="00901D68">
          <w:pPr>
            <w:pStyle w:val="FF71DEA3C0954845AE68A1E590DA30C6"/>
          </w:pPr>
          <w:r w:rsidRPr="00B31CC1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378540D-7C65-4259-9735-5D38BD00A41F}"/>
      </w:docPartPr>
      <w:docPartBody>
        <w:p w:rsidR="004950CD" w:rsidRDefault="00366CEC"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3AFF0FDB05CE4BC09441B1EDDE7C99E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6472639-A578-4FEC-91AA-D8AFD4B0E524}"/>
      </w:docPartPr>
      <w:docPartBody>
        <w:p w:rsidR="002537A1" w:rsidRDefault="004950CD" w:rsidP="004950CD">
          <w:pPr>
            <w:pStyle w:val="3AFF0FDB05CE4BC09441B1EDDE7C99E5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B5DC039D9A764D20BF42FEAC264042C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F75872B-1CA7-4C70-8987-89B770AE2672}"/>
      </w:docPartPr>
      <w:docPartBody>
        <w:p w:rsidR="002537A1" w:rsidRDefault="004950CD" w:rsidP="004950CD">
          <w:pPr>
            <w:pStyle w:val="B5DC039D9A764D20BF42FEAC264042C1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4ED56E8EC44C435EB504E8F65E46615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630C295-3597-4BD0-8F6A-9D7A16501359}"/>
      </w:docPartPr>
      <w:docPartBody>
        <w:p w:rsidR="002537A1" w:rsidRDefault="004950CD" w:rsidP="004950CD">
          <w:pPr>
            <w:pStyle w:val="4ED56E8EC44C435EB504E8F65E46615B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5F614D2B8D6D4C9093D6E617B2CFF48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F7BB649-0042-42D4-80DA-415A1AEB3557}"/>
      </w:docPartPr>
      <w:docPartBody>
        <w:p w:rsidR="002537A1" w:rsidRDefault="004950CD" w:rsidP="004950CD">
          <w:pPr>
            <w:pStyle w:val="5F614D2B8D6D4C9093D6E617B2CFF48B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1351709F405341069AEFFB1C5F64575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39DAABF-B7BA-4CB8-BAB5-4495FFC686F9}"/>
      </w:docPartPr>
      <w:docPartBody>
        <w:p w:rsidR="002537A1" w:rsidRDefault="004950CD" w:rsidP="004950CD">
          <w:pPr>
            <w:pStyle w:val="1351709F405341069AEFFB1C5F64575A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6A272B1532C945DB8FBDE76169186DA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95BAFD2-DE8C-4216-867E-AA00C7902B73}"/>
      </w:docPartPr>
      <w:docPartBody>
        <w:p w:rsidR="002537A1" w:rsidRDefault="004950CD" w:rsidP="004950CD">
          <w:pPr>
            <w:pStyle w:val="6A272B1532C945DB8FBDE76169186DAB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EE7BE45826194DA0886544EA44F7CD0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49C9457-D2D6-4968-BD50-81916317FDDB}"/>
      </w:docPartPr>
      <w:docPartBody>
        <w:p w:rsidR="00DF55F3" w:rsidRDefault="00481726" w:rsidP="00481726">
          <w:pPr>
            <w:pStyle w:val="EE7BE45826194DA0886544EA44F7CD0C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4494D3D176E34C678FE7B0B3548CFC2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D5874CB-C462-4AE0-B2BC-EC6D7B1982AB}"/>
      </w:docPartPr>
      <w:docPartBody>
        <w:p w:rsidR="00C43982" w:rsidRDefault="00E445BC" w:rsidP="00E445BC">
          <w:pPr>
            <w:pStyle w:val="4494D3D176E34C678FE7B0B3548CFC21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9B5E4B8E804045399D4889C83CF3AFF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049D5F0-406F-4102-AC4D-C3A334F411FC}"/>
      </w:docPartPr>
      <w:docPartBody>
        <w:p w:rsidR="00C43982" w:rsidRDefault="00E445BC" w:rsidP="00E445BC">
          <w:pPr>
            <w:pStyle w:val="9B5E4B8E804045399D4889C83CF3AFF7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8A47997924104CD78B379DECF531779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6FABAB2-5CD2-47A6-9969-C6E06E56E474}"/>
      </w:docPartPr>
      <w:docPartBody>
        <w:p w:rsidR="00A21F0C" w:rsidRDefault="00C43982" w:rsidP="00C43982">
          <w:pPr>
            <w:pStyle w:val="8A47997924104CD78B379DECF5317798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5C7EA656F3EB46EF9D9830DB5614E2D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0B6BF2E-9B6D-47FB-949A-EA45A4E17E2A}"/>
      </w:docPartPr>
      <w:docPartBody>
        <w:p w:rsidR="00A21F0C" w:rsidRDefault="00C43982" w:rsidP="00C43982">
          <w:pPr>
            <w:pStyle w:val="5C7EA656F3EB46EF9D9830DB5614E2D5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910BC02D351345F398C318E706A2D8E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F431741-39A7-433D-8629-B033E2F0785F}"/>
      </w:docPartPr>
      <w:docPartBody>
        <w:p w:rsidR="00A21F0C" w:rsidRDefault="00C43982" w:rsidP="00C43982">
          <w:pPr>
            <w:pStyle w:val="910BC02D351345F398C318E706A2D8EA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C33D1ECF429C4D99A4124107468BED6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664A567-7150-491B-8176-AC5A0687C6EA}"/>
      </w:docPartPr>
      <w:docPartBody>
        <w:p w:rsidR="00DA10F2" w:rsidRDefault="00D27780" w:rsidP="00D27780">
          <w:pPr>
            <w:pStyle w:val="C33D1ECF429C4D99A4124107468BED6B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CE1B8D68157A4B8E8398CD2186B8922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947A4B1-5BAE-4126-AE4A-FD4E9FEF57A3}"/>
      </w:docPartPr>
      <w:docPartBody>
        <w:p w:rsidR="00DA10F2" w:rsidRDefault="00D27780" w:rsidP="00D27780">
          <w:pPr>
            <w:pStyle w:val="CE1B8D68157A4B8E8398CD2186B89228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5E0B9CA9064F4017BE1F808C18334CA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89D8355-8D82-451A-8A57-E73482875D78}"/>
      </w:docPartPr>
      <w:docPartBody>
        <w:p w:rsidR="00DA10F2" w:rsidRDefault="00D27780" w:rsidP="00D27780">
          <w:pPr>
            <w:pStyle w:val="5E0B9CA9064F4017BE1F808C18334CA2"/>
          </w:pPr>
          <w:r w:rsidRPr="00865D43">
            <w:rPr>
              <w:rStyle w:val="Textedelespacerserv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BA5561752274351ADE0E380ED802BC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42B2C37-6235-4FE9-A5BF-6DD9D1EC49F2}"/>
      </w:docPartPr>
      <w:docPartBody>
        <w:p w:rsidR="00DA10F2" w:rsidRDefault="00D27780" w:rsidP="00D27780">
          <w:pPr>
            <w:pStyle w:val="6BA5561752274351ADE0E380ED802BCC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F05EDED5851C486CBCF66BA306F932F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DD48800-EF51-4D9B-8067-5755FF59CA91}"/>
      </w:docPartPr>
      <w:docPartBody>
        <w:p w:rsidR="00DA10F2" w:rsidRDefault="00D27780" w:rsidP="00D27780">
          <w:pPr>
            <w:pStyle w:val="F05EDED5851C486CBCF66BA306F932F2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683D7E19931741158B87DD80E9D47DD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6AAE7EB-3C79-4915-ABF5-FDC66EF07C59}"/>
      </w:docPartPr>
      <w:docPartBody>
        <w:p w:rsidR="00DA10F2" w:rsidRDefault="00D27780" w:rsidP="00D27780">
          <w:pPr>
            <w:pStyle w:val="683D7E19931741158B87DD80E9D47DDD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C9751F1B751A41C5B108D6A599E5926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00B4C57-1EA9-42E6-BF28-0B49753312D3}"/>
      </w:docPartPr>
      <w:docPartBody>
        <w:p w:rsidR="00DA10F2" w:rsidRDefault="00D27780" w:rsidP="00D27780">
          <w:pPr>
            <w:pStyle w:val="C9751F1B751A41C5B108D6A599E59261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D0715A9BB8264FF6856E3F5BFD42211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BA0EBB6-634C-4F74-B454-57BE51FED89A}"/>
      </w:docPartPr>
      <w:docPartBody>
        <w:p w:rsidR="00DA10F2" w:rsidRDefault="00D27780" w:rsidP="00D27780">
          <w:pPr>
            <w:pStyle w:val="D0715A9BB8264FF6856E3F5BFD422117"/>
          </w:pPr>
          <w:r w:rsidRPr="00783ECD">
            <w:rPr>
              <w:rStyle w:val="Textedelespacerserv"/>
            </w:rPr>
            <w:t>Click here to enter text.</w:t>
          </w:r>
        </w:p>
      </w:docPartBody>
    </w:docPart>
    <w:docPart>
      <w:docPartPr>
        <w:name w:val="916ABA7808CF4ADEAE46E4507E20E73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0FFEB2-AD44-44A7-8684-9104423BDAB3}"/>
      </w:docPartPr>
      <w:docPartBody>
        <w:p w:rsidR="00E36AFD" w:rsidRDefault="00A526CD" w:rsidP="00A526CD">
          <w:pPr>
            <w:pStyle w:val="916ABA7808CF4ADEAE46E4507E20E73E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C8A0F7CD85114EEC9CD4B796D34954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25DCABA-3C1A-4249-8559-7328DCDE1D67}"/>
      </w:docPartPr>
      <w:docPartBody>
        <w:p w:rsidR="004C0E25" w:rsidRDefault="004C0E25" w:rsidP="004C0E25">
          <w:pPr>
            <w:pStyle w:val="C8A0F7CD85114EEC9CD4B796D3495403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D2297009F81E4FF59F686293455C432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F3EB7D2-2A3C-445E-899F-8120F7FC8FD0}"/>
      </w:docPartPr>
      <w:docPartBody>
        <w:p w:rsidR="004C0E25" w:rsidRDefault="004C0E25" w:rsidP="004C0E25">
          <w:pPr>
            <w:pStyle w:val="D2297009F81E4FF59F686293455C4323"/>
          </w:pPr>
          <w:r w:rsidRPr="00505154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ADC"/>
    <w:rsid w:val="000336F6"/>
    <w:rsid w:val="00072A21"/>
    <w:rsid w:val="000827EE"/>
    <w:rsid w:val="00085A17"/>
    <w:rsid w:val="000D3233"/>
    <w:rsid w:val="000E249B"/>
    <w:rsid w:val="00167AC4"/>
    <w:rsid w:val="001B626E"/>
    <w:rsid w:val="002537A1"/>
    <w:rsid w:val="00255395"/>
    <w:rsid w:val="00281485"/>
    <w:rsid w:val="00366CEC"/>
    <w:rsid w:val="00481726"/>
    <w:rsid w:val="00490E64"/>
    <w:rsid w:val="004950CD"/>
    <w:rsid w:val="004C0E25"/>
    <w:rsid w:val="004C3696"/>
    <w:rsid w:val="004D542B"/>
    <w:rsid w:val="00580879"/>
    <w:rsid w:val="005D43CE"/>
    <w:rsid w:val="00626A49"/>
    <w:rsid w:val="006527B0"/>
    <w:rsid w:val="006C2800"/>
    <w:rsid w:val="006D6E22"/>
    <w:rsid w:val="006D6EBD"/>
    <w:rsid w:val="006E43C7"/>
    <w:rsid w:val="00747F0A"/>
    <w:rsid w:val="0077222B"/>
    <w:rsid w:val="007B7266"/>
    <w:rsid w:val="007F50B4"/>
    <w:rsid w:val="00805499"/>
    <w:rsid w:val="008C0479"/>
    <w:rsid w:val="008C70BE"/>
    <w:rsid w:val="00901D68"/>
    <w:rsid w:val="00930259"/>
    <w:rsid w:val="009C142A"/>
    <w:rsid w:val="00A13F65"/>
    <w:rsid w:val="00A21F0C"/>
    <w:rsid w:val="00A526CD"/>
    <w:rsid w:val="00A97C90"/>
    <w:rsid w:val="00AF71CE"/>
    <w:rsid w:val="00B56AF6"/>
    <w:rsid w:val="00BA76F5"/>
    <w:rsid w:val="00C43982"/>
    <w:rsid w:val="00C602B0"/>
    <w:rsid w:val="00C95BD9"/>
    <w:rsid w:val="00D05ADC"/>
    <w:rsid w:val="00D27780"/>
    <w:rsid w:val="00D54AC9"/>
    <w:rsid w:val="00D72C86"/>
    <w:rsid w:val="00DA10F2"/>
    <w:rsid w:val="00DB0186"/>
    <w:rsid w:val="00DB6776"/>
    <w:rsid w:val="00DC7172"/>
    <w:rsid w:val="00DD0D37"/>
    <w:rsid w:val="00DE7CE3"/>
    <w:rsid w:val="00DF55F3"/>
    <w:rsid w:val="00DF6648"/>
    <w:rsid w:val="00E143A5"/>
    <w:rsid w:val="00E36AFD"/>
    <w:rsid w:val="00E445BC"/>
    <w:rsid w:val="00E45027"/>
    <w:rsid w:val="00E752AB"/>
    <w:rsid w:val="00E83EB8"/>
    <w:rsid w:val="00F05179"/>
    <w:rsid w:val="00F8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4C0E25"/>
    <w:rPr>
      <w:color w:val="808080"/>
    </w:rPr>
  </w:style>
  <w:style w:type="paragraph" w:customStyle="1" w:styleId="BB4DF878670043C0A4AACF144363537B">
    <w:name w:val="BB4DF878670043C0A4AACF144363537B"/>
    <w:rsid w:val="00281485"/>
  </w:style>
  <w:style w:type="paragraph" w:customStyle="1" w:styleId="54B14E86971D4183AB5FE771C4A40275">
    <w:name w:val="54B14E86971D4183AB5FE771C4A40275"/>
    <w:rsid w:val="00901D68"/>
  </w:style>
  <w:style w:type="paragraph" w:customStyle="1" w:styleId="FF71DEA3C0954845AE68A1E590DA30C6">
    <w:name w:val="FF71DEA3C0954845AE68A1E590DA30C6"/>
    <w:rsid w:val="00901D68"/>
  </w:style>
  <w:style w:type="paragraph" w:customStyle="1" w:styleId="3AFF0FDB05CE4BC09441B1EDDE7C99E5">
    <w:name w:val="3AFF0FDB05CE4BC09441B1EDDE7C99E5"/>
    <w:rsid w:val="004950CD"/>
    <w:rPr>
      <w:lang w:val="fr-FR" w:eastAsia="fr-FR"/>
    </w:rPr>
  </w:style>
  <w:style w:type="paragraph" w:customStyle="1" w:styleId="B5DC039D9A764D20BF42FEAC264042C1">
    <w:name w:val="B5DC039D9A764D20BF42FEAC264042C1"/>
    <w:rsid w:val="004950CD"/>
    <w:rPr>
      <w:lang w:val="fr-FR" w:eastAsia="fr-FR"/>
    </w:rPr>
  </w:style>
  <w:style w:type="paragraph" w:customStyle="1" w:styleId="4ED56E8EC44C435EB504E8F65E46615B">
    <w:name w:val="4ED56E8EC44C435EB504E8F65E46615B"/>
    <w:rsid w:val="004950CD"/>
    <w:rPr>
      <w:lang w:val="fr-FR" w:eastAsia="fr-FR"/>
    </w:rPr>
  </w:style>
  <w:style w:type="paragraph" w:customStyle="1" w:styleId="5F614D2B8D6D4C9093D6E617B2CFF48B">
    <w:name w:val="5F614D2B8D6D4C9093D6E617B2CFF48B"/>
    <w:rsid w:val="004950CD"/>
    <w:rPr>
      <w:lang w:val="fr-FR" w:eastAsia="fr-FR"/>
    </w:rPr>
  </w:style>
  <w:style w:type="paragraph" w:customStyle="1" w:styleId="1351709F405341069AEFFB1C5F64575A">
    <w:name w:val="1351709F405341069AEFFB1C5F64575A"/>
    <w:rsid w:val="004950CD"/>
    <w:rPr>
      <w:lang w:val="fr-FR" w:eastAsia="fr-FR"/>
    </w:rPr>
  </w:style>
  <w:style w:type="paragraph" w:customStyle="1" w:styleId="6A272B1532C945DB8FBDE76169186DAB">
    <w:name w:val="6A272B1532C945DB8FBDE76169186DAB"/>
    <w:rsid w:val="004950CD"/>
    <w:rPr>
      <w:lang w:val="fr-FR" w:eastAsia="fr-FR"/>
    </w:rPr>
  </w:style>
  <w:style w:type="paragraph" w:customStyle="1" w:styleId="EE7BE45826194DA0886544EA44F7CD0C">
    <w:name w:val="EE7BE45826194DA0886544EA44F7CD0C"/>
    <w:rsid w:val="00481726"/>
    <w:rPr>
      <w:lang w:val="fr-FR" w:eastAsia="fr-FR"/>
    </w:rPr>
  </w:style>
  <w:style w:type="paragraph" w:customStyle="1" w:styleId="E499C4EB3A924F368E8509287D3526E6">
    <w:name w:val="E499C4EB3A924F368E8509287D3526E6"/>
    <w:rsid w:val="00481726"/>
    <w:rPr>
      <w:lang w:val="fr-FR" w:eastAsia="fr-FR"/>
    </w:rPr>
  </w:style>
  <w:style w:type="paragraph" w:customStyle="1" w:styleId="4494D3D176E34C678FE7B0B3548CFC21">
    <w:name w:val="4494D3D176E34C678FE7B0B3548CFC21"/>
    <w:rsid w:val="00E445BC"/>
    <w:rPr>
      <w:lang w:val="fr-FR" w:eastAsia="fr-FR"/>
    </w:rPr>
  </w:style>
  <w:style w:type="paragraph" w:customStyle="1" w:styleId="9B5E4B8E804045399D4889C83CF3AFF7">
    <w:name w:val="9B5E4B8E804045399D4889C83CF3AFF7"/>
    <w:rsid w:val="00E445BC"/>
    <w:rPr>
      <w:lang w:val="fr-FR" w:eastAsia="fr-FR"/>
    </w:rPr>
  </w:style>
  <w:style w:type="paragraph" w:customStyle="1" w:styleId="8A47997924104CD78B379DECF5317798">
    <w:name w:val="8A47997924104CD78B379DECF5317798"/>
    <w:rsid w:val="00C43982"/>
    <w:rPr>
      <w:lang w:val="fr-FR" w:eastAsia="fr-FR"/>
    </w:rPr>
  </w:style>
  <w:style w:type="paragraph" w:customStyle="1" w:styleId="5C7EA656F3EB46EF9D9830DB5614E2D5">
    <w:name w:val="5C7EA656F3EB46EF9D9830DB5614E2D5"/>
    <w:rsid w:val="00C43982"/>
    <w:rPr>
      <w:lang w:val="fr-FR" w:eastAsia="fr-FR"/>
    </w:rPr>
  </w:style>
  <w:style w:type="paragraph" w:customStyle="1" w:styleId="D733AC77639C4711A19B1265C15FE0DA">
    <w:name w:val="D733AC77639C4711A19B1265C15FE0DA"/>
    <w:rsid w:val="00C43982"/>
    <w:rPr>
      <w:lang w:val="fr-FR" w:eastAsia="fr-FR"/>
    </w:rPr>
  </w:style>
  <w:style w:type="paragraph" w:customStyle="1" w:styleId="BD04518FE8A54E4290550C4AD8DD0B75">
    <w:name w:val="BD04518FE8A54E4290550C4AD8DD0B75"/>
    <w:rsid w:val="00C43982"/>
    <w:rPr>
      <w:lang w:val="fr-FR" w:eastAsia="fr-FR"/>
    </w:rPr>
  </w:style>
  <w:style w:type="paragraph" w:customStyle="1" w:styleId="910BC02D351345F398C318E706A2D8EA">
    <w:name w:val="910BC02D351345F398C318E706A2D8EA"/>
    <w:rsid w:val="00C43982"/>
    <w:rPr>
      <w:lang w:val="fr-FR" w:eastAsia="fr-FR"/>
    </w:rPr>
  </w:style>
  <w:style w:type="paragraph" w:customStyle="1" w:styleId="FF6A47C08D084CBE803ADAEB6FC0CE9A">
    <w:name w:val="FF6A47C08D084CBE803ADAEB6FC0CE9A"/>
    <w:rsid w:val="00C43982"/>
    <w:rPr>
      <w:lang w:val="fr-FR" w:eastAsia="fr-FR"/>
    </w:rPr>
  </w:style>
  <w:style w:type="paragraph" w:customStyle="1" w:styleId="47E9C4C41BAE4D1E85085F45EDA5090C">
    <w:name w:val="47E9C4C41BAE4D1E85085F45EDA5090C"/>
    <w:rsid w:val="00C43982"/>
    <w:rPr>
      <w:lang w:val="fr-FR" w:eastAsia="fr-FR"/>
    </w:rPr>
  </w:style>
  <w:style w:type="paragraph" w:customStyle="1" w:styleId="E238E78D8FEF4FA69E7291F61FF50E30">
    <w:name w:val="E238E78D8FEF4FA69E7291F61FF50E30"/>
    <w:rsid w:val="00A21F0C"/>
    <w:rPr>
      <w:lang w:val="fr-FR" w:eastAsia="fr-FR"/>
    </w:rPr>
  </w:style>
  <w:style w:type="paragraph" w:customStyle="1" w:styleId="026EEFED11AF4472BE230548812EE68E">
    <w:name w:val="026EEFED11AF4472BE230548812EE68E"/>
    <w:rsid w:val="00A21F0C"/>
    <w:rPr>
      <w:lang w:val="fr-FR" w:eastAsia="fr-FR"/>
    </w:rPr>
  </w:style>
  <w:style w:type="paragraph" w:customStyle="1" w:styleId="1C505A30A3F448C990D5723D4FC9077B">
    <w:name w:val="1C505A30A3F448C990D5723D4FC9077B"/>
    <w:rsid w:val="00A21F0C"/>
    <w:rPr>
      <w:lang w:val="fr-FR" w:eastAsia="fr-FR"/>
    </w:rPr>
  </w:style>
  <w:style w:type="paragraph" w:customStyle="1" w:styleId="C1F2A0128FE04EFFB02E119FC33FB24D">
    <w:name w:val="C1F2A0128FE04EFFB02E119FC33FB24D"/>
    <w:rsid w:val="00A21F0C"/>
    <w:rPr>
      <w:lang w:val="fr-FR" w:eastAsia="fr-FR"/>
    </w:rPr>
  </w:style>
  <w:style w:type="paragraph" w:customStyle="1" w:styleId="C33D1ECF429C4D99A4124107468BED6B">
    <w:name w:val="C33D1ECF429C4D99A4124107468BED6B"/>
    <w:rsid w:val="00D27780"/>
    <w:rPr>
      <w:lang w:val="fr-FR" w:eastAsia="fr-FR"/>
    </w:rPr>
  </w:style>
  <w:style w:type="paragraph" w:customStyle="1" w:styleId="CE1B8D68157A4B8E8398CD2186B89228">
    <w:name w:val="CE1B8D68157A4B8E8398CD2186B89228"/>
    <w:rsid w:val="00D27780"/>
    <w:rPr>
      <w:lang w:val="fr-FR" w:eastAsia="fr-FR"/>
    </w:rPr>
  </w:style>
  <w:style w:type="paragraph" w:customStyle="1" w:styleId="5E0B9CA9064F4017BE1F808C18334CA2">
    <w:name w:val="5E0B9CA9064F4017BE1F808C18334CA2"/>
    <w:rsid w:val="00D27780"/>
    <w:rPr>
      <w:lang w:val="fr-FR" w:eastAsia="fr-FR"/>
    </w:rPr>
  </w:style>
  <w:style w:type="paragraph" w:customStyle="1" w:styleId="6BA5561752274351ADE0E380ED802BCC">
    <w:name w:val="6BA5561752274351ADE0E380ED802BCC"/>
    <w:rsid w:val="00D27780"/>
    <w:rPr>
      <w:lang w:val="fr-FR" w:eastAsia="fr-FR"/>
    </w:rPr>
  </w:style>
  <w:style w:type="paragraph" w:customStyle="1" w:styleId="F05EDED5851C486CBCF66BA306F932F2">
    <w:name w:val="F05EDED5851C486CBCF66BA306F932F2"/>
    <w:rsid w:val="00D27780"/>
    <w:rPr>
      <w:lang w:val="fr-FR" w:eastAsia="fr-FR"/>
    </w:rPr>
  </w:style>
  <w:style w:type="paragraph" w:customStyle="1" w:styleId="683D7E19931741158B87DD80E9D47DDD">
    <w:name w:val="683D7E19931741158B87DD80E9D47DDD"/>
    <w:rsid w:val="00D27780"/>
    <w:rPr>
      <w:lang w:val="fr-FR" w:eastAsia="fr-FR"/>
    </w:rPr>
  </w:style>
  <w:style w:type="paragraph" w:customStyle="1" w:styleId="03050A8819A543138C25DE8A2A757B9A">
    <w:name w:val="03050A8819A543138C25DE8A2A757B9A"/>
    <w:rsid w:val="00D27780"/>
    <w:rPr>
      <w:lang w:val="fr-FR" w:eastAsia="fr-FR"/>
    </w:rPr>
  </w:style>
  <w:style w:type="paragraph" w:customStyle="1" w:styleId="C9751F1B751A41C5B108D6A599E59261">
    <w:name w:val="C9751F1B751A41C5B108D6A599E59261"/>
    <w:rsid w:val="00D27780"/>
    <w:rPr>
      <w:lang w:val="fr-FR" w:eastAsia="fr-FR"/>
    </w:rPr>
  </w:style>
  <w:style w:type="paragraph" w:customStyle="1" w:styleId="D0715A9BB8264FF6856E3F5BFD422117">
    <w:name w:val="D0715A9BB8264FF6856E3F5BFD422117"/>
    <w:rsid w:val="00D27780"/>
    <w:rPr>
      <w:lang w:val="fr-FR" w:eastAsia="fr-FR"/>
    </w:rPr>
  </w:style>
  <w:style w:type="paragraph" w:customStyle="1" w:styleId="F92940ED750341C4AEBF803173464171">
    <w:name w:val="F92940ED750341C4AEBF803173464171"/>
    <w:rsid w:val="00D27780"/>
    <w:rPr>
      <w:lang w:val="fr-FR" w:eastAsia="fr-FR"/>
    </w:rPr>
  </w:style>
  <w:style w:type="paragraph" w:customStyle="1" w:styleId="7BECBE18CEF04507B084430683B0775D">
    <w:name w:val="7BECBE18CEF04507B084430683B0775D"/>
    <w:rsid w:val="00D27780"/>
    <w:rPr>
      <w:lang w:val="fr-FR" w:eastAsia="fr-FR"/>
    </w:rPr>
  </w:style>
  <w:style w:type="paragraph" w:customStyle="1" w:styleId="319D83120E114BBA868A770A7F68ED97">
    <w:name w:val="319D83120E114BBA868A770A7F68ED97"/>
    <w:rsid w:val="00A526CD"/>
    <w:rPr>
      <w:lang w:val="fr-FR" w:eastAsia="fr-FR"/>
    </w:rPr>
  </w:style>
  <w:style w:type="paragraph" w:customStyle="1" w:styleId="ABFF861245B649B4ACB1CF6A50B32361">
    <w:name w:val="ABFF861245B649B4ACB1CF6A50B32361"/>
    <w:rsid w:val="00A526CD"/>
    <w:rPr>
      <w:lang w:val="fr-FR" w:eastAsia="fr-FR"/>
    </w:rPr>
  </w:style>
  <w:style w:type="paragraph" w:customStyle="1" w:styleId="916ABA7808CF4ADEAE46E4507E20E73E">
    <w:name w:val="916ABA7808CF4ADEAE46E4507E20E73E"/>
    <w:rsid w:val="00A526CD"/>
    <w:rPr>
      <w:lang w:val="fr-FR" w:eastAsia="fr-FR"/>
    </w:rPr>
  </w:style>
  <w:style w:type="paragraph" w:customStyle="1" w:styleId="23F80BAB64834317B816803534F429D4">
    <w:name w:val="23F80BAB64834317B816803534F429D4"/>
    <w:rsid w:val="00E752AB"/>
    <w:rPr>
      <w:lang w:val="fr-FR" w:eastAsia="fr-FR"/>
    </w:rPr>
  </w:style>
  <w:style w:type="paragraph" w:customStyle="1" w:styleId="C8A0F7CD85114EEC9CD4B796D3495403">
    <w:name w:val="C8A0F7CD85114EEC9CD4B796D3495403"/>
    <w:rsid w:val="004C0E25"/>
    <w:pPr>
      <w:spacing w:line="278" w:lineRule="auto"/>
    </w:pPr>
    <w:rPr>
      <w:kern w:val="2"/>
      <w:sz w:val="24"/>
      <w:szCs w:val="24"/>
      <w:lang w:val="fr-FR" w:eastAsia="fr-FR"/>
      <w14:ligatures w14:val="standardContextual"/>
    </w:rPr>
  </w:style>
  <w:style w:type="paragraph" w:customStyle="1" w:styleId="D2297009F81E4FF59F686293455C4323">
    <w:name w:val="D2297009F81E4FF59F686293455C4323"/>
    <w:rsid w:val="004C0E25"/>
    <w:pPr>
      <w:spacing w:line="278" w:lineRule="auto"/>
    </w:pPr>
    <w:rPr>
      <w:kern w:val="2"/>
      <w:sz w:val="24"/>
      <w:szCs w:val="24"/>
      <w:lang w:val="fr-FR" w:eastAsia="fr-FR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10447F1-18A6-424E-A3FF-12CFEF4EA0E1}">
  <we:reference id="89a176cd-6ad0-47c4-b661-0a746d7d62c5" version="2.0.0.0" store="EXCatalog" storeType="EXCatalog"/>
  <we:alternateReferences>
    <we:reference id="WA200007356" version="2.0.0.0" store="fr-FR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1.xml><?xml version="1.0" encoding="utf-8"?>
<ds:datastoreItem xmlns:ds="http://schemas.openxmlformats.org/officeDocument/2006/customXml" ds:itemID="{9F73DB35-0AB6-4517-8AA7-2D09A77A59BF}">
  <ds:schemaRefs>
    <ds:schemaRef ds:uri="urn:microsoft-dynamics-nav/reports/Standard_Sales_Pro_Forma_Inv/1302/"/>
  </ds:schemaRefs>
</ds:datastoreItem>
</file>

<file path=customXml/itemProps2.xml><?xml version="1.0" encoding="utf-8"?>
<ds:datastoreItem xmlns:ds="http://schemas.openxmlformats.org/officeDocument/2006/customXml" ds:itemID="{AF0DAB20-447E-46A8-9033-E680D6E7D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133</Words>
  <Characters>732</Characters>
  <Application>Microsoft Office Word</Application>
  <DocSecurity>0</DocSecurity>
  <Lines>6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Christophe Watrelot</cp:lastModifiedBy>
  <cp:revision>10</cp:revision>
  <dcterms:created xsi:type="dcterms:W3CDTF">2021-12-04T18:24:00Z</dcterms:created>
  <dcterms:modified xsi:type="dcterms:W3CDTF">2025-11-11T17:16:00Z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Ref">
    <vt:lpwstr>https://api.informationprotection.azure.com/api/72f988bf-86f1-41af-91ab-2d7cd011db47</vt:lpwstr>
  </property>
  <property fmtid="{D5CDD505-2E9C-101B-9397-08002B2CF9AE}" pid="5" name="MSIP_Label_f42aa342-8706-4288-bd11-ebb85995028c_SetBy">
    <vt:lpwstr>v-seiazo@microsoft.com</vt:lpwstr>
  </property>
  <property fmtid="{D5CDD505-2E9C-101B-9397-08002B2CF9AE}" pid="6" name="MSIP_Label_f42aa342-8706-4288-bd11-ebb85995028c_SetDate">
    <vt:lpwstr>2017-06-08T11:55:14.6108666+03:00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