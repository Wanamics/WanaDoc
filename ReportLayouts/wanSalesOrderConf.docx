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C40F07" w:rsidR="00AA20C0" w:rsidTr="00B27299" w14:paraId="5E7A98D1" w14:textId="77777777">
        <w:trPr>
          <w:cantSplit/>
          <w:trHeight w:val="290"/>
        </w:trPr>
        <w:sdt>
          <w:sdtPr>
            <w:rPr>
              <w:sz w:val="18"/>
              <w:szCs w:val="18"/>
              <w:lang w:val="fr-FR"/>
            </w:rPr>
            <w:alias w:val="#Nav: /Header/wanSellToAddress_Lbl"/>
            <w:tag w:val="#Nav: Standard_Sales_Order_Conf/1305"/>
            <w:id w:val="15726838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SellToAddress_Lbl[1]" w:storeItemID="{534044D7-BF80-4F39-BB01-2EBB277C890C}"/>
            <w:text/>
          </w:sdtPr>
          <w:sdtEndPr/>
          <w:sdtContent>
            <w:tc>
              <w:tcPr>
                <w:tcW w:w="1645" w:type="pct"/>
              </w:tcPr>
              <w:p w:rsidRPr="00C40F07" w:rsidR="00AA20C0" w:rsidP="00715109" w:rsidRDefault="00C40F07" w14:paraId="4B428F69" w14:textId="20477DD3">
                <w:pPr>
                  <w:pStyle w:val="Sansinterligne"/>
                  <w:tabs>
                    <w:tab w:val="center" w:pos="1701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hipToAddress_Lbl"/>
            <w:tag w:val="#Nav: Standard_Sales_Order_Conf/1305"/>
            <w:id w:val="11811614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ShipToAddress_Lbl[1]" w:storeItemID="{534044D7-BF80-4F39-BB01-2EBB277C890C}"/>
            <w:text/>
          </w:sdtPr>
          <w:sdtEndPr/>
          <w:sdtContent>
            <w:tc>
              <w:tcPr>
                <w:tcW w:w="1579" w:type="pct"/>
              </w:tcPr>
              <w:p w:rsidRPr="00C40F07" w:rsidR="00AA20C0" w:rsidP="007F67F7" w:rsidRDefault="00AA0569" w14:paraId="538479D9" w14:textId="320085A5">
                <w:pPr>
                  <w:pStyle w:val="Sansinterligne"/>
                  <w:tabs>
                    <w:tab w:val="left" w:pos="945"/>
                  </w:tabs>
                  <w:rPr>
                    <w:sz w:val="18"/>
                    <w:szCs w:val="18"/>
                  </w:rPr>
                </w:pPr>
                <w:proofErr w:type="spellStart"/>
                <w:r w:rsidRPr="00C40F07">
                  <w:rPr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fr-FR"/>
            </w:rPr>
            <w:alias w:val="#Nav: /Header/wanBillToAddress_Lbl"/>
            <w:tag w:val="#Nav: Standard_Sales_Order_Conf/1305"/>
            <w:id w:val="-49811285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BillToAddress_Lbl[1]" w:storeItemID="{534044D7-BF80-4F39-BB01-2EBB277C890C}"/>
            <w:text/>
          </w:sdtPr>
          <w:sdtEndPr/>
          <w:sdtContent>
            <w:tc>
              <w:tcPr>
                <w:tcW w:w="1776" w:type="pct"/>
              </w:tcPr>
              <w:p w:rsidRPr="00C40F07" w:rsidR="00AA20C0" w:rsidP="0084232A" w:rsidRDefault="00C40F07" w14:paraId="1C435758" w14:textId="444B7BF5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="00AA20C0" w:rsidTr="00B27299" w14:paraId="26F2FC6E" w14:textId="77777777">
        <w:trPr>
          <w:cantSplit/>
          <w:trHeight w:val="510"/>
        </w:trPr>
        <w:tc>
          <w:tcPr>
            <w:tcW w:w="1645" w:type="pct"/>
            <w:tcBorders>
              <w:bottom w:val="nil"/>
            </w:tcBorders>
          </w:tcPr>
          <w:p w:rsidR="00AA20C0" w:rsidP="006F1BCF" w:rsidRDefault="00141018" w14:paraId="67587DED" w14:textId="7CC061A6">
            <w:pPr>
              <w:pStyle w:val="Sansinterligne"/>
              <w:tabs>
                <w:tab w:val="center" w:pos="1701"/>
                <w:tab w:val="left" w:pos="2355"/>
              </w:tabs>
            </w:pPr>
            <w:sdt>
              <w:sdtPr>
                <w:alias w:val="#Nav: /Header/wanSellToAddress"/>
                <w:tag w:val="#Nav: Standard_Sales_Order_Conf/1305"/>
                <w:id w:val="344989696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anSellToAddress[1]" w:storeItemID="{534044D7-BF80-4F39-BB01-2EBB277C890C}"/>
                <w:text/>
              </w:sdtPr>
              <w:sdtEndPr/>
              <w:sdtContent>
                <w:proofErr w:type="spellStart"/>
                <w:r w:rsidRPr="00B27299" w:rsidR="00B27299">
                  <w:t>wanSellToAddress</w:t>
                </w:r>
                <w:proofErr w:type="spellEnd"/>
              </w:sdtContent>
            </w:sdt>
            <w:r w:rsidR="006F1BCF">
              <w:tab/>
            </w:r>
          </w:p>
          <w:p w:rsidRPr="00AA20C0" w:rsidR="006F1BCF" w:rsidP="006F1BCF" w:rsidRDefault="00141018" w14:paraId="336B29F1" w14:textId="3F2390FF">
            <w:pPr>
              <w:pStyle w:val="Sansinterligne"/>
              <w:tabs>
                <w:tab w:val="center" w:pos="1701"/>
                <w:tab w:val="left" w:pos="2355"/>
              </w:tabs>
              <w:rPr>
                <w:sz w:val="18"/>
                <w:szCs w:val="18"/>
                <w:lang w:val="fr-FR"/>
              </w:rPr>
            </w:pPr>
            <w:sdt>
              <w:sdtPr>
                <w:rPr>
                  <w:b/>
                  <w:bCs/>
                  <w:sz w:val="18"/>
                  <w:szCs w:val="18"/>
                  <w:lang w:val="fr-FR"/>
                </w:rPr>
                <w:alias w:val="#Nav: /Header/wanOurAccountNo_Lbl"/>
                <w:tag w:val="#Nav: Standard_Sales_Order_Conf/1305"/>
                <w:id w:val="608016018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anOurAccountNo_Lbl[1]" w:storeItemID="{534044D7-BF80-4F39-BB01-2EBB277C890C}"/>
                <w:text/>
              </w:sdtPr>
              <w:sdtEndPr/>
              <w:sdtContent>
                <w:proofErr w:type="spellStart"/>
                <w:r w:rsidRPr="006F1BCF" w:rsidR="006F1BCF">
                  <w:rPr>
                    <w:b/>
                    <w:bCs/>
                    <w:sz w:val="18"/>
                    <w:szCs w:val="18"/>
                    <w:lang w:val="fr-FR"/>
                  </w:rPr>
                  <w:t>wanOurAccountNo_Lbl</w:t>
                </w:r>
                <w:proofErr w:type="spellEnd"/>
              </w:sdtContent>
            </w:sdt>
            <w:r w:rsidR="00270588">
              <w:rPr>
                <w:b/>
                <w:bCs/>
                <w:sz w:val="18"/>
                <w:szCs w:val="18"/>
                <w:lang w:val="fr-FR"/>
              </w:rPr>
              <w:t xml:space="preserve"> </w:t>
            </w:r>
            <w:r w:rsidR="006F1BCF">
              <w:rPr>
                <w:sz w:val="18"/>
                <w:szCs w:val="18"/>
                <w:lang w:val="fr-FR"/>
              </w:rPr>
              <w:t xml:space="preserve"> </w:t>
            </w:r>
            <w:sdt>
              <w:sdtPr>
                <w:rPr>
                  <w:sz w:val="18"/>
                  <w:szCs w:val="18"/>
                  <w:lang w:val="fr-FR"/>
                </w:rPr>
                <w:alias w:val="#Nav: /Header/wanOurAccountNo"/>
                <w:tag w:val="#Nav: Standard_Sales_Order_Conf/1305"/>
                <w:id w:val="1486667614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anOurAccountNo[1]" w:storeItemID="{534044D7-BF80-4F39-BB01-2EBB277C890C}"/>
                <w:text/>
              </w:sdtPr>
              <w:sdtEndPr/>
              <w:sdtContent>
                <w:proofErr w:type="spellStart"/>
                <w:r w:rsidR="006F1BCF">
                  <w:rPr>
                    <w:sz w:val="18"/>
                    <w:szCs w:val="18"/>
                    <w:lang w:val="fr-FR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Standard_Sales_Order_Conf/1305"/>
            <w:id w:val="-498725124"/>
            <w:placeholder>
              <w:docPart w:val="EE7BE45826194DA0886544EA44F7CD0C"/>
            </w:placeholder>
            <w:dataBinding w:prefixMappings="xmlns:ns0='urn:microsoft-dynamics-nav/reports/Standard_Sales_Order_Conf/1305/'" w:xpath="/ns0:NavWordReportXmlPart[1]/ns0:Header[1]/ns0:wanShipToAddress[1]" w:storeItemID="{534044D7-BF80-4F39-BB01-2EBB277C890C}"/>
            <w:text/>
          </w:sdtPr>
          <w:sdtEndPr/>
          <w:sdtContent>
            <w:tc>
              <w:tcPr>
                <w:tcW w:w="1579" w:type="pct"/>
                <w:tcBorders>
                  <w:bottom w:val="nil"/>
                </w:tcBorders>
              </w:tcPr>
              <w:p w:rsidR="00AA20C0" w:rsidP="00FA4A06" w:rsidRDefault="00AA20C0" w14:paraId="0CABE89D" w14:textId="682375CD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Standard_Sales_Order_Conf/1305"/>
            <w:id w:val="2517037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BillToAddress[1]" w:storeItemID="{534044D7-BF80-4F39-BB01-2EBB277C890C}"/>
            <w:text/>
          </w:sdtPr>
          <w:sdtEndPr/>
          <w:sdtContent>
            <w:tc>
              <w:tcPr>
                <w:tcW w:w="1776" w:type="pct"/>
                <w:tcBorders>
                  <w:bottom w:val="nil"/>
                </w:tcBorders>
              </w:tcPr>
              <w:p w:rsidRPr="00456AFC" w:rsidR="00AA20C0" w:rsidP="00D179ED" w:rsidRDefault="00297B04" w14:paraId="123C1B60" w14:textId="42794C3E">
                <w:pPr>
                  <w:pStyle w:val="Sansinterligne"/>
                </w:pPr>
                <w:proofErr w:type="spellStart"/>
                <w:r>
                  <w:t>wanBillToAddress</w:t>
                </w:r>
                <w:proofErr w:type="spellEnd"/>
              </w:p>
            </w:tc>
          </w:sdtContent>
        </w:sdt>
      </w:tr>
    </w:tbl>
    <w:p w:rsidRPr="00FA2DC0" w:rsidR="00245B0E" w:rsidP="00F77E19" w:rsidRDefault="00245B0E" w14:paraId="21C3F972" w14:textId="77777777">
      <w:pPr>
        <w:pStyle w:val="Sansinterligne"/>
        <w:jc w:val="right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268"/>
        <w:gridCol w:w="1276"/>
        <w:gridCol w:w="1418"/>
        <w:gridCol w:w="1984"/>
        <w:gridCol w:w="3827"/>
      </w:tblGrid>
      <w:tr w:rsidR="00C6095D" w:rsidTr="00B27299" w14:paraId="3436BAB8" w14:textId="2A46C8C7">
        <w:bookmarkStart w:name="_Hlk88149633" w:displacedByCustomXml="next" w:id="0"/>
        <w:sdt>
          <w:sdtPr>
            <w:alias w:val="#Nav: /Header/SalesPersonText_Lbl"/>
            <w:tag w:val="#Nav: Standard_Sales_Order_Conf/1305"/>
            <w:id w:val="-1425419817"/>
            <w:placeholder>
              <w:docPart w:val="3AFF0FDB05CE4BC09441B1EDDE7C99E5"/>
            </w:placeholder>
            <w:dataBinding w:prefixMappings="xmlns:ns0='urn:microsoft-dynamics-nav/reports/Standard_Sales_Order_Conf/1305/'" w:xpath="/ns0:NavWordReportXmlPart[1]/ns0:Header[1]/ns0:SalesPersonText_Lbl[1]" w:storeItemID="{534044D7-BF80-4F39-BB01-2EBB277C890C}"/>
            <w:text/>
          </w:sdtPr>
          <w:sdtEndPr/>
          <w:sdtContent>
            <w:tc>
              <w:tcPr>
                <w:tcW w:w="3544" w:type="dxa"/>
                <w:gridSpan w:val="2"/>
              </w:tcPr>
              <w:p w:rsidR="00C6095D" w:rsidP="00B61749" w:rsidRDefault="00C6095D" w14:paraId="270D1E1D" w14:textId="13DC2176">
                <w:pPr>
                  <w:pStyle w:val="Titre1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wanShipmentMethodDescription_Lbl"/>
            <w:tag w:val="#Nav: Standard_Sales_Order_Conf/1305"/>
            <w:id w:val="-1701541084"/>
            <w:placeholder>
              <w:docPart w:val="DefaultPlaceholder_-1854013440"/>
            </w:placeholder>
            <w:dataBinding w:prefixMappings="xmlns:ns0='urn:microsoft-dynamics-nav/reports/Standard_Sales_Order_Conf/1305/' " w:xpath="/ns0:NavWordReportXmlPart[1]/ns0:Header[1]/ns0:wanShipmentMethodDescription_Lbl[1]" w:storeItemID="{534044D7-BF80-4F39-BB01-2EBB277C890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C6095D" w:rsidP="00B61749" w:rsidRDefault="00F47570" w14:paraId="3D48FDA0" w14:textId="4F868C86">
                <w:pPr>
                  <w:pStyle w:val="Titre1"/>
                </w:pPr>
                <w:proofErr w:type="spellStart"/>
                <w:r>
                  <w:t>wanShipmentMethodDescription_Lbl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Order_Conf/1305"/>
            <w:id w:val="199518857"/>
            <w:placeholder>
              <w:docPart w:val="4ED56E8EC44C435EB504E8F65E46615B"/>
            </w:placeholder>
            <w:dataBinding w:prefixMappings="xmlns:ns0='urn:microsoft-dynamics-nav/reports/Standard_Sales_Order_Conf/1305/'" w:xpath="/ns0:NavWordReportXmlPart[1]/ns0:Header[1]/ns0:PaymentTermsDescription_Lbl[1]" w:storeItemID="{534044D7-BF80-4F39-BB01-2EBB277C890C}"/>
            <w:text/>
          </w:sdtPr>
          <w:sdtEndPr/>
          <w:sdtContent>
            <w:tc>
              <w:tcPr>
                <w:tcW w:w="3827" w:type="dxa"/>
              </w:tcPr>
              <w:p w:rsidR="00C6095D" w:rsidP="00B61749" w:rsidRDefault="00C6095D" w14:paraId="7891513E" w14:textId="22C6D74E">
                <w:pPr>
                  <w:pStyle w:val="Titre1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9A1C79" w:rsidR="00C6095D" w:rsidTr="00B27299" w14:paraId="11B4727C" w14:textId="79E6C300">
        <w:sdt>
          <w:sdtPr>
            <w:rPr>
              <w:sz w:val="18"/>
              <w:szCs w:val="18"/>
            </w:rPr>
            <w:alias w:val="#Nav: /Header/SalesPersonName"/>
            <w:tag w:val="#Nav: Standard_Sales_Order_Conf/1305"/>
            <w:id w:val="-2093382796"/>
            <w:placeholder>
              <w:docPart w:val="5F614D2B8D6D4C9093D6E617B2CFF48B"/>
            </w:placeholder>
            <w:dataBinding w:prefixMappings="xmlns:ns0='urn:microsoft-dynamics-nav/reports/Standard_Sales_Order_Conf/1305/'" w:xpath="/ns0:NavWordReportXmlPart[1]/ns0:Header[1]/ns0:SalesPersonName[1]" w:storeItemID="{534044D7-BF80-4F39-BB01-2EBB277C890C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9A1C79" w:rsidR="00C6095D" w:rsidP="00B61749" w:rsidRDefault="00C6095D" w14:paraId="0F837E58" w14:textId="61916C80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351709F405341069AEFFB1C5F64575A"/>
            </w:placeholder>
            <w:dataBinding w:prefixMappings="xmlns:ns0='urn:microsoft-dynamics-nav/reports/Standard_Sales_Order_Conf/1305/'" w:xpath="/ns0:NavWordReportXmlPart[1]/ns0:Header[1]/ns0:ShipmentMethodDescription[1]" w:storeItemID="{534044D7-BF80-4F39-BB01-2EBB277C890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C6095D" w:rsidP="00B61749" w:rsidRDefault="00C6095D" w14:paraId="4292B848" w14:textId="77777777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PaymentTermsDescription"/>
            <w:tag w:val="#Nav: Standard_Sales_Order_Conf/1305"/>
            <w:id w:val="-1577116777"/>
            <w:placeholder>
              <w:docPart w:val="6A272B1532C945DB8FBDE76169186DAB"/>
            </w:placeholder>
            <w:dataBinding w:prefixMappings="xmlns:ns0='urn:microsoft-dynamics-nav/reports/Standard_Sales_Order_Conf/1305/'" w:xpath="/ns0:NavWordReportXmlPart[1]/ns0:Header[1]/ns0:PaymentTermsDescription[1]" w:storeItemID="{534044D7-BF80-4F39-BB01-2EBB277C890C}"/>
            <w:text/>
          </w:sdtPr>
          <w:sdtEndPr/>
          <w:sdtContent>
            <w:tc>
              <w:tcPr>
                <w:tcW w:w="3827" w:type="dxa"/>
              </w:tcPr>
              <w:p w:rsidRPr="009A1C79" w:rsidR="00C6095D" w:rsidP="00B61749" w:rsidRDefault="00C6095D" w14:paraId="24D3C8D1" w14:textId="3DBB3EF0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</w:tr>
      <w:tr w:rsidRPr="009A1C79" w:rsidR="009A1C79" w:rsidTr="00031EA4" w14:paraId="00F22792" w14:textId="77777777">
        <w:sdt>
          <w:sdtPr>
            <w:rPr>
              <w:szCs w:val="18"/>
            </w:rPr>
            <w:alias w:val="#Nav: /Header/YourReference_Lbl"/>
            <w:tag w:val="#Nav: Standard_Sales_Order_Conf/1305"/>
            <w:id w:val="823017910"/>
            <w:placeholder>
              <w:docPart w:val="BE0BAD3793BC47D18D591FAC29907553"/>
            </w:placeholder>
            <w:dataBinding w:prefixMappings="xmlns:ns0='urn:microsoft-dynamics-nav/reports/Standard_Sales_Order_Conf/1305/'" w:xpath="/ns0:NavWordReportXmlPart[1]/ns0:Header[1]/ns0:YourReference_Lbl[1]" w:storeItemID="{534044D7-BF80-4F39-BB01-2EBB277C890C}"/>
            <w:text/>
          </w:sdtPr>
          <w:sdtEndPr/>
          <w:sdtContent>
            <w:tc>
              <w:tcPr>
                <w:tcW w:w="2268" w:type="dxa"/>
                <w:vAlign w:val="bottom"/>
              </w:tcPr>
              <w:p w:rsidRPr="009A1C79" w:rsidR="009A1C79" w:rsidP="00D164A2" w:rsidRDefault="00031EA4" w14:paraId="1B362A5A" w14:textId="7F0C9630">
                <w:pPr>
                  <w:pStyle w:val="Titre1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wanQuoteNo_Lbl"/>
            <w:tag w:val="#Nav: Standard_Sales_Order_Conf/1305"/>
            <w:id w:val="-1101716402"/>
            <w:placeholder>
              <w:docPart w:val="DefaultPlaceholder_-1854013440"/>
            </w:placeholder>
            <w:dataBinding w:prefixMappings="xmlns:ns0='urn:microsoft-dynamics-nav/reports/Standard_Sales_Order_Conf/1305/' " w:xpath="/ns0:NavWordReportXmlPart[1]/ns0:Header[1]/ns0:wanQuoteNo_Lbl[1]" w:storeItemID="{534044D7-BF80-4F39-BB01-2EBB277C890C}"/>
            <w:text/>
          </w:sdtPr>
          <w:sdtEndPr/>
          <w:sdtContent>
            <w:tc>
              <w:tcPr>
                <w:tcW w:w="1276" w:type="dxa"/>
                <w:vAlign w:val="bottom"/>
              </w:tcPr>
              <w:p w:rsidRPr="009A1C79" w:rsidR="009A1C79" w:rsidP="00D164A2" w:rsidRDefault="00F47570" w14:paraId="08039025" w14:textId="2D87B687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wanQuoteNo_Lbl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wanReqDelivDate_Lbl"/>
            <w:tag w:val="#Nav: Standard_Sales_Order_Conf/1305"/>
            <w:id w:val="131668742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ReqDelivDate_Lbl[1]" w:storeItemID="{534044D7-BF80-4F39-BB01-2EBB277C890C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  <w:vAlign w:val="bottom"/>
              </w:tcPr>
              <w:p w:rsidRPr="009A1C79" w:rsidR="009A1C79" w:rsidP="00D164A2" w:rsidRDefault="009A1C79" w14:paraId="0BBD9FEE" w14:textId="70BA81AC">
                <w:pPr>
                  <w:pStyle w:val="Titre1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wanReqDelivDate_Lbl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wanPromDelivDate_Lbl"/>
            <w:tag w:val="#Nav: Standard_Sales_Order_Conf/1305"/>
            <w:id w:val="-192594550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PromDelivDate_Lbl[1]" w:storeItemID="{534044D7-BF80-4F39-BB01-2EBB277C890C}"/>
            <w:text/>
          </w:sdtPr>
          <w:sdtEndPr/>
          <w:sdtContent>
            <w:tc>
              <w:tcPr>
                <w:tcW w:w="1984" w:type="dxa"/>
                <w:vAlign w:val="bottom"/>
              </w:tcPr>
              <w:p w:rsidRPr="009A1C79" w:rsidR="009A1C79" w:rsidP="00D164A2" w:rsidRDefault="009A1C79" w14:paraId="0EDAD699" w14:textId="44F03430">
                <w:pPr>
                  <w:spacing w:after="0"/>
                  <w:rPr>
                    <w:sz w:val="18"/>
                    <w:szCs w:val="18"/>
                  </w:rPr>
                </w:pPr>
                <w:proofErr w:type="spellStart"/>
                <w:r w:rsidRPr="00D164A2">
                  <w:rPr>
                    <w:b/>
                    <w:sz w:val="18"/>
                    <w:szCs w:val="18"/>
                  </w:rPr>
                  <w:t>wanPromDelivDate_Lbl</w:t>
                </w:r>
                <w:proofErr w:type="spellEnd"/>
              </w:p>
            </w:tc>
          </w:sdtContent>
        </w:sdt>
        <w:sdt>
          <w:sdtPr>
            <w:rPr>
              <w:szCs w:val="18"/>
              <w:lang w:val="da-DK"/>
            </w:rPr>
            <w:alias w:val="#Nav: /Header/wanRegistrationNo_Lbl"/>
            <w:tag w:val="#Nav: Standard_Sales_Order_Conf/1305"/>
            <w:id w:val="1681768995"/>
            <w:placeholder>
              <w:docPart w:val="DefaultPlaceholder_-1854013440"/>
            </w:placeholder>
            <w:dataBinding w:prefixMappings="xmlns:ns0='urn:microsoft-dynamics-nav/reports/Standard_Sales_Order_Conf/1305/' " w:xpath="/ns0:NavWordReportXmlPart[1]/ns0:Header[1]/ns0:wanRegistrationNo_Lbl[1]" w:storeItemID="{534044D7-BF80-4F39-BB01-2EBB277C890C}"/>
            <w:text/>
          </w:sdtPr>
          <w:sdtEndPr/>
          <w:sdtContent>
            <w:tc>
              <w:tcPr>
                <w:tcW w:w="3827" w:type="dxa"/>
                <w:vAlign w:val="bottom"/>
              </w:tcPr>
              <w:p w:rsidRPr="009A1C79" w:rsidR="009A1C79" w:rsidP="00D164A2" w:rsidRDefault="00F47570" w14:paraId="04AD21B1" w14:textId="73C3E29F">
                <w:pPr>
                  <w:pStyle w:val="Titre1"/>
                  <w:rPr>
                    <w:szCs w:val="18"/>
                    <w:lang w:val="da-DK"/>
                  </w:rPr>
                </w:pPr>
                <w:r>
                  <w:rPr>
                    <w:szCs w:val="18"/>
                    <w:lang w:val="da-DK"/>
                  </w:rPr>
                  <w:t>wanRegistrationNo_Lbl</w:t>
                </w:r>
              </w:p>
            </w:tc>
          </w:sdtContent>
        </w:sdt>
      </w:tr>
      <w:tr w:rsidRPr="009A1C79" w:rsidR="009A1C79" w:rsidTr="00031EA4" w14:paraId="5F130A93" w14:textId="77777777">
        <w:sdt>
          <w:sdtPr>
            <w:rPr>
              <w:sz w:val="18"/>
              <w:szCs w:val="18"/>
            </w:rPr>
            <w:alias w:val="#Nav: /Header/YourReference"/>
            <w:tag w:val="#Nav: Standard_Sales_Order_Conf/1305"/>
            <w:id w:val="19593183"/>
            <w:placeholder>
              <w:docPart w:val="A728F1E8CEBC421783EA7F127EA5F2CD"/>
            </w:placeholder>
            <w:dataBinding w:prefixMappings="xmlns:ns0='urn:microsoft-dynamics-nav/reports/Standard_Sales_Order_Conf/1305/'" w:xpath="/ns0:NavWordReportXmlPart[1]/ns0:Header[1]/ns0:YourReference[1]" w:storeItemID="{534044D7-BF80-4F39-BB01-2EBB277C890C}"/>
            <w:text/>
          </w:sdtPr>
          <w:sdtEndPr/>
          <w:sdtContent>
            <w:tc>
              <w:tcPr>
                <w:tcW w:w="2268" w:type="dxa"/>
              </w:tcPr>
              <w:p w:rsidRPr="009A1C79" w:rsidR="009A1C79" w:rsidP="00843A0E" w:rsidRDefault="00031EA4" w14:paraId="64E4BC37" w14:textId="6032D5FF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QuoteNo"/>
            <w:tag w:val="#Nav: Standard_Sales_Order_Conf/1305"/>
            <w:id w:val="1705670334"/>
            <w:placeholder>
              <w:docPart w:val="DefaultPlaceholder_-1854013440"/>
            </w:placeholder>
            <w:dataBinding w:prefixMappings="xmlns:ns0='urn:microsoft-dynamics-nav/reports/Standard_Sales_Order_Conf/1305/' " w:xpath="/ns0:NavWordReportXmlPart[1]/ns0:Header[1]/ns0:QuoteNo[1]" w:storeItemID="{534044D7-BF80-4F39-BB01-2EBB277C890C}"/>
            <w:text/>
          </w:sdtPr>
          <w:sdtEndPr/>
          <w:sdtContent>
            <w:tc>
              <w:tcPr>
                <w:tcW w:w="1276" w:type="dxa"/>
              </w:tcPr>
              <w:p w:rsidRPr="009A1C79" w:rsidR="009A1C79" w:rsidP="00843A0E" w:rsidRDefault="006A6EE7" w14:paraId="36158251" w14:textId="4A67FF39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QuoteNo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ReqDelivDate"/>
            <w:tag w:val="#Nav: Standard_Sales_Order_Conf/1305"/>
            <w:id w:val="-539746301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ReqDelivDate[1]" w:storeItemID="{534044D7-BF80-4F39-BB01-2EBB277C890C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</w:tcPr>
              <w:p w:rsidRPr="009A1C79" w:rsidR="009A1C79" w:rsidP="006864EF" w:rsidRDefault="00656638" w14:paraId="2DBA5ACD" w14:textId="69BD76EF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wanReqDelivDate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PromDelivDate"/>
            <w:tag w:val="#Nav: Standard_Sales_Order_Conf/1305"/>
            <w:id w:val="51250736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PromDelivDate[1]" w:storeItemID="{534044D7-BF80-4F39-BB01-2EBB277C890C}"/>
            <w:text/>
          </w:sdtPr>
          <w:sdtEndPr/>
          <w:sdtContent>
            <w:tc>
              <w:tcPr>
                <w:tcW w:w="1984" w:type="dxa"/>
              </w:tcPr>
              <w:p w:rsidRPr="009A1C79" w:rsidR="009A1C79" w:rsidP="009A1C79" w:rsidRDefault="009A1C79" w14:paraId="723537C9" w14:textId="196EBD3E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wanPromDelivDate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VATRegistrationNo"/>
            <w:tag w:val="#Nav: Standard_Sales_Order_Conf/1305"/>
            <w:id w:val="323783815"/>
            <w:placeholder>
              <w:docPart w:val="910BC02D351345F398C318E706A2D8EA"/>
            </w:placeholder>
            <w:dataBinding w:prefixMappings="xmlns:ns0='urn:microsoft-dynamics-nav/reports/Standard_Sales_Order_Conf/1305/'" w:xpath="/ns0:NavWordReportXmlPart[1]/ns0:Header[1]/ns0:VATRegistrationNo[1]" w:storeItemID="{534044D7-BF80-4F39-BB01-2EBB277C890C}"/>
            <w:text/>
          </w:sdtPr>
          <w:sdtEndPr/>
          <w:sdtContent>
            <w:tc>
              <w:tcPr>
                <w:tcW w:w="3827" w:type="dxa"/>
              </w:tcPr>
              <w:p w:rsidRPr="009A1C79" w:rsidR="009A1C79" w:rsidP="006864EF" w:rsidRDefault="009A1C79" w14:paraId="7EAA1C77" w14:textId="10FFB0D3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VATRegistrationNo</w:t>
                </w:r>
              </w:p>
            </w:tc>
          </w:sdtContent>
        </w:sdt>
      </w:tr>
    </w:tbl>
    <w:bookmarkEnd w:displacedByCustomXml="next" w:id="0"/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 " w:xpath="/ns0:NavWordReportXmlPart[1]/ns0:Header[1]/ns0:WorkDescriptionLines" w:storeItemID="{534044D7-BF80-4F39-BB01-2EBB277C890C}"/>
        <w15:repeatingSection/>
      </w:sdtPr>
      <w:sdtEndPr/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534044D7-BF80-4F39-BB01-2EBB277C890C}"/>
                <w:text/>
              </w:sdtPr>
              <w:sdtEndPr/>
              <w:sdtContent>
                <w:p w:rsidRPr="00E33456" w:rsidR="009C75FB" w:rsidP="00196DF1" w:rsidRDefault="00A9461D" w14:paraId="4567A2F9" w14:textId="77777777">
                  <w:pPr>
                    <w:pStyle w:val="Sansinterligne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379"/>
        <w:gridCol w:w="992"/>
        <w:gridCol w:w="993"/>
        <w:gridCol w:w="708"/>
        <w:gridCol w:w="284"/>
        <w:gridCol w:w="850"/>
        <w:gridCol w:w="567"/>
      </w:tblGrid>
      <w:tr w:rsidRPr="00944D1B" w:rsidR="009801F4" w:rsidTr="00B522B1" w14:paraId="6B67A4E9" w14:textId="56C34E70">
        <w:trPr>
          <w:cantSplit/>
          <w:trHeight w:val="546"/>
          <w:tblHeader/>
        </w:trPr>
        <w:sdt>
          <w:sdtPr>
            <w:rPr>
              <w:szCs w:val="18"/>
            </w:rPr>
            <w:alias w:val="#Nav: /Header/Line/Description_Line_Lbl"/>
            <w:tag w:val="#Nav: Standard_Sales_Order_Conf/1305"/>
            <w:id w:val="1545399846"/>
            <w:placeholder>
              <w:docPart w:val="C33D1ECF429C4D99A4124107468BED6B"/>
            </w:placeholder>
            <w:dataBinding w:prefixMappings="xmlns:ns0='urn:microsoft-dynamics-nav/reports/Standard_Sales_Order_Conf/1305/'" w:xpath="/ns0:NavWordReportXmlPart[1]/ns0:Header[1]/ns0:Line[1]/ns0:Description_Line_Lbl[1]" w:storeItemID="{534044D7-BF80-4F39-BB01-2EBB277C890C}"/>
            <w:text/>
          </w:sdtPr>
          <w:sdtEndPr/>
          <w:sdtContent>
            <w:tc>
              <w:tcPr>
                <w:tcW w:w="6379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801F4" w:rsidRDefault="009801F4" w14:paraId="50264B05" w14:textId="77777777">
                <w:pPr>
                  <w:pStyle w:val="Titre1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Order_Conf/1305"/>
            <w:id w:val="616415257"/>
            <w:placeholder>
              <w:docPart w:val="C33D1ECF429C4D99A4124107468BED6B"/>
            </w:placeholder>
            <w:dataBinding w:prefixMappings="xmlns:ns0='urn:microsoft-dynamics-nav/reports/Standard_Sales_Order_Conf/1305/'" w:xpath="/ns0:NavWordReportXmlPart[1]/ns0:Header[1]/ns0:Line[1]/ns0:Quantity_Line_Lbl[1]" w:storeItemID="{534044D7-BF80-4F39-BB01-2EBB277C890C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745127" w:rsidRDefault="009801F4" w14:paraId="6818D2F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"/>
            <w:tag w:val="#Nav: Standard_Sales_Order_Conf/1305"/>
            <w:id w:val="-1521079236"/>
            <w:placeholder>
              <w:docPart w:val="C33D1ECF429C4D99A4124107468BED6B"/>
            </w:placeholder>
            <w:dataBinding w:prefixMappings="xmlns:ns0='urn:microsoft-dynamics-nav/reports/Standard_Sales_Order_Conf/1305/'" w:xpath="/ns0:NavWordReportXmlPart[1]/ns0:Header[1]/ns0:Line[1]/ns0:UnitPrice_Lbl[1]" w:storeItemID="{534044D7-BF80-4F39-BB01-2EBB277C890C}"/>
            <w:text/>
          </w:sdtPr>
          <w:sdtEndPr/>
          <w:sdtContent>
            <w:tc>
              <w:tcPr>
                <w:tcW w:w="993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745127" w:rsidRDefault="009801F4" w14:paraId="19BB4118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944D1B" w:rsidR="009801F4" w:rsidP="00745127" w:rsidRDefault="009801F4" w14:paraId="3FBCE779" w14:textId="77777777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Line/LineAmount_Line_Lbl"/>
            <w:tag w:val="#Nav: Standard_Sales_Order_Conf/1305"/>
            <w:id w:val="1532234539"/>
            <w:placeholder>
              <w:docPart w:val="C33D1ECF429C4D99A4124107468BED6B"/>
            </w:placeholder>
            <w:dataBinding w:prefixMappings="xmlns:ns0='urn:microsoft-dynamics-nav/reports/Standard_Sales_Order_Conf/1305/'" w:xpath="/ns0:NavWordReportXmlPart[1]/ns0:Header[1]/ns0:Line[1]/ns0:LineAmount_Line_Lbl[1]" w:storeItemID="{534044D7-BF80-4F39-BB01-2EBB277C890C}"/>
            <w:text/>
          </w:sdtPr>
          <w:sdtEndPr/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9801F4" w:rsidP="00745127" w:rsidRDefault="009801F4" w14:paraId="674C0BA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Standard_Sales_Order_Conf/1305"/>
            <w:id w:val="1291246806"/>
            <w:placeholder>
              <w:docPart w:val="CE1B8D68157A4B8E8398CD2186B89228"/>
            </w:placeholder>
            <w:dataBinding w:prefixMappings="xmlns:ns0='urn:microsoft-dynamics-nav/reports/Standard_Sales_Order_Conf/1305/'" w:xpath="/ns0:NavWordReportXmlPart[1]/ns0:Header[1]/ns0:Line[1]/ns0:VATPct_Line_Lbl[1]" w:storeItemID="{534044D7-BF80-4F39-BB01-2EBB277C890C}"/>
            <w:text/>
          </w:sdtPr>
          <w:sdtEndPr/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9801F4" w:rsidP="00745127" w:rsidRDefault="009801F4" w14:paraId="1DA4F2E9" w14:textId="77B946C0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Pr="00944D1B" w:rsidR="009801F4" w:rsidTr="00B522B1" w14:paraId="43D947A9" w14:textId="5C078E6A">
        <w:trPr>
          <w:trHeight w:val="182"/>
        </w:trPr>
        <w:tc>
          <w:tcPr>
            <w:tcW w:w="6379" w:type="dxa"/>
            <w:tcBorders>
              <w:top w:val="single" w:color="auto" w:sz="4" w:space="0"/>
            </w:tcBorders>
          </w:tcPr>
          <w:p w:rsidRPr="00944D1B" w:rsidR="009801F4" w:rsidP="009801F4" w:rsidRDefault="009801F4" w14:paraId="4B4C8D72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9801F4" w:rsidP="00745127" w:rsidRDefault="009801F4" w14:paraId="52DB2A94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944D1B" w:rsidR="009801F4" w:rsidP="00745127" w:rsidRDefault="009801F4" w14:paraId="5C176FD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944D1B" w:rsidR="009801F4" w:rsidP="00745127" w:rsidRDefault="009801F4" w14:paraId="0A297F9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9801F4" w:rsidP="00745127" w:rsidRDefault="009801F4" w14:paraId="1842559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9801F4" w:rsidP="00745127" w:rsidRDefault="009801F4" w14:paraId="28EF541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Order_Conf/1305"/>
          <w:id w:val="1327254768"/>
          <w15:dataBinding w:prefixMappings="xmlns:ns0='urn:microsoft-dynamics-nav/reports/Standard_Sales_Order_Conf/1305/' " w:xpath="/ns0:NavWordReportXmlPart[1]/ns0:Header[1]/ns0:Line" w:storeItemID="{534044D7-BF80-4F39-BB01-2EBB277C890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5E0B9CA9064F4017BE1F808C18334CA2"/>
              </w:placeholder>
              <w15:repeatingSectionItem/>
            </w:sdtPr>
            <w:sdtEndPr/>
            <w:sdtContent>
              <w:tr w:rsidRPr="00944D1B" w:rsidR="009801F4" w:rsidTr="00B522B1" w14:paraId="0FB49025" w14:textId="00790F09">
                <w:trPr>
                  <w:cantSplit/>
                  <w:trHeight w:val="227"/>
                </w:trPr>
                <w:tc>
                  <w:tcPr>
                    <w:tcW w:w="6379" w:type="dxa"/>
                  </w:tcPr>
                  <w:p w:rsidRPr="00944D1B" w:rsidR="009801F4" w:rsidP="009801F4" w:rsidRDefault="00141018" w14:paraId="487B206E" w14:textId="664B621B">
                    <w:pPr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Order_Conf/1305"/>
                        <w:id w:val="1883283846"/>
                        <w:placeholder>
                          <w:docPart w:val="6BA5561752274351ADE0E380ED802BCC"/>
                        </w:placeholder>
                        <w:dataBinding w:prefixMappings="xmlns:ns0='urn:microsoft-dynamics-nav/reports/Standard_Sales_Order_Conf/1305/'" w:xpath="/ns0:NavWordReportXmlPart[1]/ns0:Header[1]/ns0:Line[1]/ns0:wanMemoPad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wanMemoPad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id w:val="-2020141013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Order_Conf/1305/' " w:xpath="/ns0:NavWordReportXmlPart[1]/ns0:Header[1]/ns0:Line[1]/ns0:wanTitleMemoPad[1]" w:storeItemID="{534044D7-BF80-4F39-BB01-2EBB277C890C}"/>
                        <w:text/>
                        <w:alias w:val="#Nav: /Header/Line/wanTitleMemoPad"/>
                        <w:tag w:val="#Nav: Standard_Sales_Order_Conf/1305"/>
                      </w:sdtPr>
                      <w:sdtContent>
                        <w:r w:rsidRPr="00102346" w:rsidR="00102346">
                          <w:rPr>
                            <w:b/>
                            <w:bCs/>
                            <w:sz w:val="18"/>
                            <w:szCs w:val="18"/>
                          </w:rPr>
                          <w:t>wanTitleMemoPad</w:t>
                        </w:r>
                      </w:sdtContent>
                    </w:sdt>
                    <w:sdt>
                      <w:sdtPr>
                        <w:rPr>
                          <w:i/>
                          <w:iCs/>
                          <w:sz w:val="18"/>
                          <w:szCs w:val="18"/>
                        </w:rPr>
                        <w:id w:val="1767734348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Order_Conf/1305/' " w:xpath="/ns0:NavWordReportXmlPart[1]/ns0:Header[1]/ns0:Line[1]/ns0:wanTotalMemoPad[1]" w:storeItemID="{534044D7-BF80-4F39-BB01-2EBB277C890C}"/>
                        <w:text/>
                        <w:alias w:val="#Nav: /Header/Line/wanTotalMemoPad"/>
                        <w:tag w:val="#Nav: Standard_Sales_Order_Conf/1305"/>
                      </w:sdtPr>
                      <w:sdtContent>
                        <w:r w:rsidRPr="00141018">
                          <w:rPr>
                            <w:i/>
                            <w:iCs/>
                            <w:sz w:val="18"/>
                            <w:szCs w:val="18"/>
                          </w:rPr>
                          <w:t>wanTotalMemoPad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wanQuantity_UOM"/>
                    <w:tag w:val="#Nav: Standard_Sales_Order_Conf/1305"/>
                    <w:id w:val="-989332881"/>
                    <w:placeholder>
                      <w:docPart w:val="F05EDED5851C486CBCF66BA306F932F2"/>
                    </w:placeholder>
                    <w:dataBinding w:prefixMappings="xmlns:ns0='urn:microsoft-dynamics-nav/reports/Standard_Sales_Order_Conf/1305/'" w:xpath="/ns0:NavWordReportXmlPart[1]/ns0:Header[1]/ns0:Line[1]/ns0:wanQuantity_UOM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9801F4" w:rsidP="00196DF1" w:rsidRDefault="009801F4" w14:paraId="3697EB16" w14:textId="7899C58D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Order_Conf/1305"/>
                    <w:id w:val="773364929"/>
                    <w:placeholder>
                      <w:docPart w:val="683D7E19931741158B87DD80E9D47DDD"/>
                    </w:placeholder>
                    <w:dataBinding w:prefixMappings="xmlns:ns0='urn:microsoft-dynamics-nav/reports/Standard_Sales_Order_Conf/1305/'" w:xpath="/ns0:NavWordReportXmlPart[1]/ns0:Header[1]/ns0:Line[1]/ns0:UnitPric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993" w:type="dxa"/>
                      </w:tcPr>
                      <w:p w:rsidRPr="00944D1B" w:rsidR="009801F4" w:rsidP="00196DF1" w:rsidRDefault="009801F4" w14:paraId="30F289AE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03050A8819A543138C25DE8A2A757B9A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944D1B" w:rsidR="009801F4" w:rsidP="00196DF1" w:rsidRDefault="009801F4" w14:paraId="6398ACF4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134" w:type="dxa"/>
                    <w:gridSpan w:val="2"/>
                    <w:tcMar>
                      <w:right w:w="0" w:type="dxa"/>
                    </w:tcMar>
                  </w:tcPr>
                  <w:p w:rsidRPr="00944D1B" w:rsidR="009801F4" w:rsidP="00196DF1" w:rsidRDefault="00141018" w14:paraId="122AD185" w14:textId="1C13F401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LineAmount_Line"/>
                        <w:tag w:val="#Nav: Standard_Sales_Order_Conf/1305"/>
                        <w:id w:val="-1829895906"/>
                        <w:placeholder>
                          <w:docPart w:val="C9751F1B751A41C5B108D6A599E59261"/>
                        </w:placeholder>
                        <w:dataBinding w:prefixMappings="xmlns:ns0='urn:microsoft-dynamics-nav/reports/Standard_Sales_Order_Conf/1305/'" w:xpath="/ns0:NavWordReportXmlPart[1]/ns0:Header[1]/ns0:Line[1]/ns0:LineAmount_Line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LineAmount_Line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id w:val="-1751659432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Order_Conf/1305/' " w:xpath="/ns0:NavWordReportXmlPart[1]/ns0:Header[1]/ns0:Line[1]/ns0:wanTotalLineAmount[1]" w:storeItemID="{534044D7-BF80-4F39-BB01-2EBB277C890C}"/>
                        <w:text/>
                        <w:alias w:val="#Nav: /Header/Line/wanTotalLineAmount"/>
                        <w:tag w:val="#Nav: Standard_Sales_Order_Conf/1305"/>
                      </w:sdtPr>
                      <w:sdtContent>
                        <w:r w:rsidRPr="00655525" w:rsidR="00655525">
                          <w:rPr>
                            <w:b/>
                            <w:bCs/>
                            <w:sz w:val="18"/>
                            <w:szCs w:val="18"/>
                          </w:rPr>
                          <w:t>wanTotalLineAmount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567" w:type="dxa"/>
                  </w:tcPr>
                  <w:p w:rsidR="009801F4" w:rsidP="00745127" w:rsidRDefault="00141018" w14:paraId="3F426D3D" w14:textId="7D6F94C0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Standard_Sales_Order_Conf/1305"/>
                        <w:id w:val="1684940473"/>
                        <w:placeholder>
                          <w:docPart w:val="D0715A9BB8264FF6856E3F5BFD422117"/>
                        </w:placeholder>
                        <w:dataBinding w:prefixMappings="xmlns:ns0='urn:microsoft-dynamics-nav/reports/Standard_Sales_Order_Conf/1305/'" w:xpath="/ns0:NavWordReportXmlPart[1]/ns0:Header[1]/ns0:Line[1]/ns0:VATPct_Line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Pr="00944D1B" w:rsidR="003F13AE" w:rsidTr="00B522B1" w14:paraId="017DF65C" w14:textId="77777777">
        <w:trPr>
          <w:trHeight w:val="132"/>
        </w:trPr>
        <w:tc>
          <w:tcPr>
            <w:tcW w:w="6379" w:type="dxa"/>
          </w:tcPr>
          <w:p w:rsidRPr="00944D1B" w:rsidR="003F13AE" w:rsidP="008350A8" w:rsidRDefault="003F13AE" w14:paraId="396CFB4B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3F13AE" w:rsidP="00745127" w:rsidRDefault="003F13AE" w14:paraId="24F1413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:rsidRPr="00944D1B" w:rsidR="003F13AE" w:rsidP="00745127" w:rsidRDefault="003F13AE" w14:paraId="308BEF4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bottom w:val="single" w:color="auto" w:sz="4" w:space="0"/>
            </w:tcBorders>
          </w:tcPr>
          <w:p w:rsidRPr="00944D1B" w:rsidR="003F13AE" w:rsidP="00745127" w:rsidRDefault="003F13AE" w14:paraId="03666CDB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bottom w:val="single" w:color="auto" w:sz="4" w:space="0"/>
            </w:tcBorders>
          </w:tcPr>
          <w:p w:rsidRPr="00944D1B" w:rsidR="003F13AE" w:rsidP="00745127" w:rsidRDefault="003F13AE" w14:paraId="0B6AB1AD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3F13AE" w:rsidP="00745127" w:rsidRDefault="003F13AE" w14:paraId="172F0275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 " w:xpath="/ns0:NavWordReportXmlPart[1]/ns0:Header[1]/ns0:ReportTotalsLine" w:storeItemID="{534044D7-BF80-4F39-BB01-2EBB277C890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768507247"/>
              <w:placeholder>
                <w:docPart w:val="E238E78D8FEF4FA69E7291F61FF50E30"/>
              </w:placeholder>
              <w15:repeatingSectionItem/>
            </w:sdtPr>
            <w:sdtEndPr/>
            <w:sdtContent>
              <w:tr w:rsidRPr="00944D1B" w:rsidR="004F195F" w:rsidTr="00B522B1" w14:paraId="761CE824" w14:textId="77777777">
                <w:trPr>
                  <w:cantSplit/>
                  <w:trHeight w:val="227"/>
                </w:trPr>
                <w:tc>
                  <w:tcPr>
                    <w:tcW w:w="6379" w:type="dxa"/>
                  </w:tcPr>
                  <w:p w:rsidRPr="00944D1B" w:rsidR="004F195F" w:rsidP="008350A8" w:rsidRDefault="004F195F" w14:paraId="14FA0F68" w14:textId="67236D79">
                    <w:pPr>
                      <w:pStyle w:val="Sansinterligne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8"/>
                      <w:szCs w:val="18"/>
                      <w:lang w:val="fr-FR"/>
                    </w:rPr>
                    <w:alias w:val="#Nav: /Header/ReportTotalsLine/Description_ReportTotalsLine"/>
                    <w:tag w:val="#Nav: Standard_Sales_Order_Conf/1305"/>
                    <w:id w:val="353313118"/>
                    <w:placeholder>
                      <w:docPart w:val="026EEFED11AF4472BE230548812EE68E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2977" w:type="dxa"/>
                        <w:gridSpan w:val="4"/>
                        <w:tcBorders>
                          <w:top w:val="single" w:color="auto" w:sz="4" w:space="0"/>
                        </w:tcBorders>
                      </w:tcPr>
                      <w:p w:rsidRPr="004F195F" w:rsidR="004F195F" w:rsidP="00196DF1" w:rsidRDefault="004F195F" w14:paraId="7D4B9A2D" w14:textId="43065A7B">
                        <w:pPr>
                          <w:pStyle w:val="Sansinterligne"/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1C505A30A3F448C990D5723D4FC9077B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417" w:type="dxa"/>
                        <w:gridSpan w:val="2"/>
                        <w:tcBorders>
                          <w:top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944D1B" w:rsidR="004F195F" w:rsidP="00196DF1" w:rsidRDefault="004F195F" w14:paraId="5866AD8D" w14:textId="552BB743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b/>
                            <w:bCs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9801F4" w:rsidTr="00B522B1" w14:paraId="2CF40FED" w14:textId="77777777">
        <w:trPr>
          <w:trHeight w:val="113"/>
        </w:trPr>
        <w:sdt>
          <w:sdtPr>
            <w:rPr>
              <w:sz w:val="18"/>
              <w:szCs w:val="18"/>
            </w:rPr>
            <w:alias w:val="#Nav: /Header/Totals/wanTotalNetWeight"/>
            <w:tag w:val="#Nav: Standard_Sales_Order_Conf/1305"/>
            <w:id w:val="-1483461183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wanTotalNetWeight[1]" w:storeItemID="{534044D7-BF80-4F39-BB01-2EBB277C890C}"/>
            <w:text/>
          </w:sdtPr>
          <w:sdtEndPr/>
          <w:sdtContent>
            <w:tc>
              <w:tcPr>
                <w:tcW w:w="6379" w:type="dxa"/>
              </w:tcPr>
              <w:p w:rsidRPr="00944D1B" w:rsidR="009801F4" w:rsidP="008350A8" w:rsidRDefault="002F71F1" w14:paraId="54ADB848" w14:textId="3B8B577B">
                <w:pPr>
                  <w:pStyle w:val="Sansinterligne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wanTotalNetWeight</w:t>
                </w:r>
                <w:proofErr w:type="spellEnd"/>
              </w:p>
            </w:tc>
          </w:sdtContent>
        </w:sdt>
        <w:tc>
          <w:tcPr>
            <w:tcW w:w="2977" w:type="dxa"/>
            <w:gridSpan w:val="4"/>
          </w:tcPr>
          <w:p w:rsidRPr="00944D1B" w:rsidR="009801F4" w:rsidP="00745127" w:rsidRDefault="009801F4" w14:paraId="664EB326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Mar>
              <w:right w:w="0" w:type="dxa"/>
            </w:tcMar>
          </w:tcPr>
          <w:p w:rsidRPr="00944D1B" w:rsidR="009801F4" w:rsidP="00745127" w:rsidRDefault="009801F4" w14:paraId="743B95F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4F195F" w:rsidTr="00B522B1" w14:paraId="67BB359B" w14:textId="77777777">
        <w:trPr>
          <w:cantSplit/>
          <w:trHeight w:val="227"/>
        </w:trPr>
        <w:sdt>
          <w:sdtPr>
            <w:rPr>
              <w:sz w:val="18"/>
              <w:szCs w:val="18"/>
            </w:rPr>
            <w:alias w:val="#Nav: /Header/wanVATClause"/>
            <w:tag w:val="#Nav: Standard_Sales_Order_Conf/1305"/>
            <w:id w:val="-1306230654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wanVATClause[1]" w:storeItemID="{534044D7-BF80-4F39-BB01-2EBB277C890C}"/>
            <w:text/>
          </w:sdtPr>
          <w:sdtEndPr/>
          <w:sdtContent>
            <w:tc>
              <w:tcPr>
                <w:tcW w:w="6379" w:type="dxa"/>
              </w:tcPr>
              <w:p w:rsidRPr="00944D1B" w:rsidR="004F195F" w:rsidP="008350A8" w:rsidRDefault="00BB3436" w14:paraId="510A897C" w14:textId="389911D6">
                <w:pPr>
                  <w:pStyle w:val="Sansinterligne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wanVATClause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IncludingVATText"/>
            <w:tag w:val="#Nav: Standard_Sales_Order_Conf/1305"/>
            <w:id w:val="1496384203"/>
            <w:placeholder>
              <w:docPart w:val="C1F2A0128FE04EFFB02E119FC33FB24D"/>
            </w:placeholder>
            <w:dataBinding w:prefixMappings="xmlns:ns0='urn:microsoft-dynamics-nav/reports/Standard_Sales_Order_Conf/1305/'" w:xpath="/ns0:NavWordReportXmlPart[1]/ns0:Header[1]/ns0:Totals[1]/ns0:TotalIncludingVATText[1]" w:storeItemID="{534044D7-BF80-4F39-BB01-2EBB277C890C}"/>
            <w:text/>
          </w:sdtPr>
          <w:sdtEndPr>
            <w:rPr>
              <w:rStyle w:val="lev"/>
            </w:rPr>
          </w:sdtEndPr>
          <w:sdtContent>
            <w:tc>
              <w:tcPr>
                <w:tcW w:w="2977" w:type="dxa"/>
                <w:gridSpan w:val="4"/>
                <w:tcBorders>
                  <w:bottom w:val="single" w:color="auto" w:sz="4" w:space="0"/>
                </w:tcBorders>
              </w:tcPr>
              <w:p w:rsidRPr="00944D1B" w:rsidR="004F195F" w:rsidP="00745127" w:rsidRDefault="004F195F" w14:paraId="4D561FE4" w14:textId="77777777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udingVAT"/>
            <w:tag w:val="#Nav: Standard_Sales_Order_Conf/1305"/>
            <w:id w:val="1661501859"/>
            <w:placeholder>
              <w:docPart w:val="C1F2A0128FE04EFFB02E119FC33FB24D"/>
            </w:placeholder>
            <w:dataBinding w:prefixMappings="xmlns:ns0='urn:microsoft-dynamics-nav/reports/Standard_Sales_Order_Conf/1305/'" w:xpath="/ns0:NavWordReportXmlPart[1]/ns0:Header[1]/ns0:Totals[1]/ns0:TotalAmountIncludingVAT[1]" w:storeItemID="{534044D7-BF80-4F39-BB01-2EBB277C890C}"/>
            <w:text/>
          </w:sdtPr>
          <w:sdtEndPr>
            <w:rPr>
              <w:rStyle w:val="lev"/>
            </w:rPr>
          </w:sdtEndPr>
          <w:sdtContent>
            <w:tc>
              <w:tcPr>
                <w:tcW w:w="1417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44D1B" w:rsidR="004F195F" w:rsidP="00745127" w:rsidRDefault="004F195F" w14:paraId="7C125E5E" w14:textId="77777777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  <w:tr w:rsidRPr="00820413" w:rsidR="003A348F" w:rsidTr="00E10F51" w14:paraId="6B65D9D4" w14:textId="77777777">
        <w:trPr>
          <w:cantSplit/>
          <w:trHeight w:val="227"/>
        </w:trPr>
        <w:tc>
          <w:tcPr>
            <w:tcW w:w="10773" w:type="dxa"/>
            <w:gridSpan w:val="7"/>
          </w:tcPr>
          <w:p w:rsidR="003A348F" w:rsidP="00745127" w:rsidRDefault="00141018" w14:paraId="7BE716E2" w14:textId="3EB5285B">
            <w:pPr>
              <w:pStyle w:val="Sansinterligne"/>
              <w:tabs>
                <w:tab w:val="left" w:pos="3600"/>
              </w:tabs>
              <w:spacing w:before="12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#Nav: /Header/CompanyBankName_Lbl"/>
                <w:tag w:val="#Nav: Standard_Sales_Order_Conf/1305"/>
                <w:id w:val="1557967996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CompanyBankName_Lbl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CompanyBankName_Lbl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BankName"/>
                <w:tag w:val="#Nav: Standard_Sales_Order_Conf/1305"/>
                <w:id w:val="983423589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CompanyBankName[1]" w:storeItemID="{534044D7-BF80-4F39-BB01-2EBB277C890C}"/>
                <w:text/>
              </w:sdtPr>
              <w:sdtEndPr/>
              <w:sdtContent>
                <w:r w:rsidR="00F168D5">
                  <w:rPr>
                    <w:sz w:val="18"/>
                    <w:szCs w:val="18"/>
                  </w:rPr>
                  <w:t>CompanyBankName</w:t>
                </w:r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r w:rsidR="000E071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IBAN_Lbl"/>
                <w:tag w:val="#Nav: Standard_Sales_Order_Conf/1305"/>
                <w:id w:val="1167361441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CompanyIBAN_Lbl[1]" w:storeItemID="{534044D7-BF80-4F39-BB01-2EBB277C890C}"/>
                <w:text/>
              </w:sdtPr>
              <w:sdtEndPr/>
              <w:sdtContent>
                <w:proofErr w:type="spellStart"/>
                <w:r w:rsidR="000E0712">
                  <w:rPr>
                    <w:sz w:val="18"/>
                    <w:szCs w:val="18"/>
                  </w:rPr>
                  <w:t>CompanyIBAN_Lbl</w:t>
                </w:r>
                <w:proofErr w:type="spellEnd"/>
              </w:sdtContent>
            </w:sdt>
            <w:r w:rsidR="000E071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IBAN"/>
                <w:tag w:val="#Nav: Standard_Sales_Order_Conf/1305"/>
                <w:id w:val="2064824596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CompanyIBAN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CompanyIBAN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r w:rsidR="000E071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SWIFT_Lbl"/>
                <w:tag w:val="#Nav: Standard_Sales_Order_Conf/1305"/>
                <w:id w:val="-714893829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CompanySWIFT_Lbl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CompanySWIFT_Lbl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SWIFT"/>
                <w:tag w:val="#Nav: Standard_Sales_Order_Conf/1305"/>
                <w:id w:val="-120466036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CompanySWIFT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CompanySWIFT</w:t>
                </w:r>
                <w:proofErr w:type="spellEnd"/>
              </w:sdtContent>
            </w:sdt>
          </w:p>
        </w:tc>
      </w:tr>
    </w:tbl>
    <w:p w:rsidR="001F68D7" w:rsidRDefault="001F68D7" w14:paraId="58D9ADB8" w14:textId="6F8DA686">
      <w:pPr>
        <w:spacing w:after="160" w:line="259" w:lineRule="auto"/>
        <w:rPr>
          <w:sz w:val="12"/>
          <w:szCs w:val="12"/>
        </w:rPr>
      </w:pPr>
    </w:p>
    <w:p w:rsidR="00196DF1" w:rsidRDefault="00196DF1" w14:paraId="55B039A9" w14:textId="64A0E1DB">
      <w:pPr>
        <w:spacing w:after="160" w:line="259" w:lineRule="auto"/>
        <w:rPr>
          <w:sz w:val="12"/>
          <w:szCs w:val="12"/>
        </w:rPr>
      </w:pPr>
      <w:r>
        <w:rPr>
          <w:sz w:val="12"/>
          <w:szCs w:val="12"/>
        </w:rPr>
        <w:br w:type="page"/>
      </w:r>
    </w:p>
    <w:p w:rsidR="00196DF1" w:rsidRDefault="00196DF1" w14:paraId="0B058A1E" w14:textId="77777777">
      <w:pPr>
        <w:spacing w:after="160" w:line="259" w:lineRule="auto"/>
        <w:rPr>
          <w:sz w:val="12"/>
          <w:szCs w:val="12"/>
        </w:rPr>
      </w:pPr>
    </w:p>
    <w:sectPr w:rsidR="00196DF1" w:rsidSect="007F67F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19F2" w:rsidP="00E40C63" w:rsidRDefault="00EB19F2" w14:paraId="18CD07EA" w14:textId="77777777">
      <w:pPr>
        <w:spacing w:after="0"/>
      </w:pPr>
      <w:r>
        <w:separator/>
      </w:r>
    </w:p>
  </w:endnote>
  <w:endnote w:type="continuationSeparator" w:id="0">
    <w:p w:rsidR="00EB19F2" w:rsidP="00E40C63" w:rsidRDefault="00EB19F2" w14:paraId="2488C4C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534044D7-BF80-4F39-BB01-2EBB277C890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Sansinterligne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Pieddepage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Pr="008B0A5B" w:rsidR="00574725" w:rsidTr="006E6779" w14:paraId="1C21B571" w14:textId="77777777">
      <w:sdt>
        <w:sdtPr>
          <w:rPr>
            <w:sz w:val="18"/>
            <w:szCs w:val="18"/>
          </w:rPr>
          <w:alias w:val="#Nav: /Header/wanCompanyAddress"/>
          <w:tag w:val="#Nav: Standard_Sales_Order_Conf/1305"/>
          <w:id w:val="-215439963"/>
          <w:placeholder>
            <w:docPart w:val="DefaultPlaceholder_-1854013440"/>
          </w:placeholder>
          <w:dataBinding w:prefixMappings="xmlns:ns0='urn:microsoft-dynamics-nav/reports/Standard_Sales_Order_Conf/1305/'" w:xpath="/ns0:NavWordReportXmlPart[1]/ns0:Header[1]/ns0:wanCompanyAddress[1]" w:storeItemID="{534044D7-BF80-4F39-BB01-2EBB277C890C}"/>
          <w:text/>
        </w:sdtPr>
        <w:sdtEndPr/>
        <w:sdtContent>
          <w:tc>
            <w:tcPr>
              <w:tcW w:w="3544" w:type="dxa"/>
            </w:tcPr>
            <w:p w:rsidRPr="008B0A5B" w:rsidR="00724677" w:rsidP="00724677" w:rsidRDefault="00724677" w14:paraId="23C2894B" w14:textId="112FE293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Order_Conf/1305"/>
          <w:id w:val="604083629"/>
          <w:placeholder>
            <w:docPart w:val="DefaultPlaceholder_-1854013440"/>
          </w:placeholder>
          <w:dataBinding w:prefixMappings="xmlns:ns0='urn:microsoft-dynamics-nav/reports/Standard_Sales_Order_Conf/1305/'" w:xpath="/ns0:NavWordReportXmlPart[1]/ns0:Header[1]/ns0:wanCompanyContactInfo[1]" w:storeItemID="{534044D7-BF80-4F39-BB01-2EBB277C890C}"/>
          <w:text/>
        </w:sdtPr>
        <w:sdtEndPr/>
        <w:sdtContent>
          <w:tc>
            <w:tcPr>
              <w:tcW w:w="3402" w:type="dxa"/>
            </w:tcPr>
            <w:p w:rsidRPr="008B0A5B" w:rsidR="008B0A5B" w:rsidP="008B0A5B" w:rsidRDefault="00C40F07" w14:paraId="7919B63E" w14:textId="62B0531D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LegalInfo"/>
          <w:tag w:val="#Nav: Standard_Sales_Order_Conf/1305"/>
          <w:id w:val="-1264224645"/>
          <w:placeholder>
            <w:docPart w:val="DefaultPlaceholder_-1854013440"/>
          </w:placeholder>
          <w:dataBinding w:prefixMappings="xmlns:ns0='urn:microsoft-dynamics-nav/reports/Standard_Sales_Order_Conf/1305/'" w:xpath="/ns0:NavWordReportXmlPart[1]/ns0:Header[1]/ns0:wanCompanyLegalInfo[1]" w:storeItemID="{534044D7-BF80-4F39-BB01-2EBB277C890C}"/>
          <w:text/>
        </w:sdtPr>
        <w:sdtEndPr/>
        <w:sdtContent>
          <w:tc>
            <w:tcPr>
              <w:tcW w:w="3817" w:type="dxa"/>
            </w:tcPr>
            <w:p w:rsidRPr="008B0A5B" w:rsidR="008B0A5B" w:rsidP="00C40F07" w:rsidRDefault="00C40F07" w14:paraId="6A716AF9" w14:textId="10D01D56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8B0A5B" w:rsidR="00574725" w:rsidP="008B0A5B" w:rsidRDefault="00574725" w14:paraId="42A0F816" w14:textId="77777777">
    <w:pPr>
      <w:pStyle w:val="Pieddepage"/>
      <w:tabs>
        <w:tab w:val="clear" w:pos="4680"/>
        <w:tab w:val="clear" w:pos="9360"/>
        <w:tab w:val="left" w:pos="2190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19F2" w:rsidP="00E40C63" w:rsidRDefault="00EB19F2" w14:paraId="1D23BB67" w14:textId="77777777">
      <w:pPr>
        <w:spacing w:after="0"/>
      </w:pPr>
      <w:r>
        <w:separator/>
      </w:r>
    </w:p>
  </w:footnote>
  <w:footnote w:type="continuationSeparator" w:id="0">
    <w:p w:rsidR="00EB19F2" w:rsidP="00E40C63" w:rsidRDefault="00EB19F2" w14:paraId="6A0E9EA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7684"/>
    </w:tblGrid>
    <w:tr w:rsidRPr="00196DF1" w:rsidR="008F418C" w:rsidTr="00776CC9" w14:paraId="66491B22" w14:textId="77777777">
      <w:sdt>
        <w:sdtPr>
          <w:rPr>
            <w:rStyle w:val="lev"/>
            <w:lang w:val="fr-FR"/>
          </w:rPr>
          <w:alias w:val="#Nav: /Header/CompanyAddress1"/>
          <w:tag w:val="#Nav: Standard_Sales_Order_Conf/1305"/>
          <w:id w:val="1485584341"/>
          <w:placeholder>
            <w:docPart w:val="DefaultPlaceholder_-1854013440"/>
          </w:placeholder>
          <w:dataBinding w:prefixMappings="xmlns:ns0='urn:microsoft-dynamics-nav/reports/Standard_Sales_Order_Conf/1305/'" w:xpath="/ns0:NavWordReportXmlPart[1]/ns0:Header[1]/ns0:CompanyAddress1[1]" w:storeItemID="{534044D7-BF80-4F39-BB01-2EBB277C890C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8F418C" w:rsidP="002F0999" w:rsidRDefault="000F4D71" w14:paraId="22C08C17" w14:textId="611BA70A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</w:tcPr>
        <w:p w:rsidRPr="00AA0569" w:rsidR="008F418C" w:rsidP="00776CC9" w:rsidRDefault="00141018" w14:paraId="63EFBD48" w14:textId="487A9C07">
          <w:pPr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Invoice_Lbl"/>
              <w:tag w:val="#Nav: Standard_Sales_Order_Conf/1305"/>
              <w:id w:val="-1808087455"/>
              <w:placeholder>
                <w:docPart w:val="4494D3D176E34C678FE7B0B3548CFC21"/>
              </w:placeholder>
              <w:dataBinding w:prefixMappings="xmlns:ns0='urn:microsoft-dynamics-nav/reports/Standard_Sales_Order_Conf/1305/'" w:xpath="/ns0:NavWordReportXmlPart[1]/ns0:Header[1]/ns0:Invoice_Lbl[1]" w:storeItemID="{534044D7-BF80-4F39-BB01-2EBB277C890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Pr="00AA0569" w:rsidR="008F418C">
                <w:rPr>
                  <w:rStyle w:val="lev"/>
                  <w:lang w:val="fr-FR"/>
                </w:rPr>
                <w:t>Invoice_Lbl</w:t>
              </w:r>
              <w:proofErr w:type="spellEnd"/>
            </w:sdtContent>
          </w:sdt>
          <w:r w:rsidRPr="00AA0569" w:rsidR="008F418C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Order_Conf/1305"/>
              <w:id w:val="-816805812"/>
              <w:placeholder>
                <w:docPart w:val="4494D3D176E34C678FE7B0B3548CFC21"/>
              </w:placeholder>
              <w:dataBinding w:prefixMappings="xmlns:ns0='urn:microsoft-dynamics-nav/reports/Standard_Sales_Order_Conf/1305/'" w:xpath="/ns0:NavWordReportXmlPart[1]/ns0:Header[1]/ns0:DocumentNo[1]" w:storeItemID="{534044D7-BF80-4F39-BB01-2EBB277C890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8F418C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Order_Conf/1305"/>
            <w:id w:val="484896011"/>
            <w:placeholder>
              <w:docPart w:val="9B5E4B8E804045399D4889C83CF3AFF7"/>
            </w:placeholder>
            <w:dataBinding w:prefixMappings="xmlns:ns0='urn:microsoft-dynamics-nav/reports/Standard_Sales_Order_Conf/1305/'" w:xpath="/ns0:NavWordReportXmlPart[1]/ns0:Header[1]/ns0:DocumentDate[1]" w:storeItemID="{534044D7-BF80-4F39-BB01-2EBB277C890C}"/>
            <w:text/>
          </w:sdtPr>
          <w:sdtEndPr/>
          <w:sdtContent>
            <w:p w:rsidRPr="00335EEF" w:rsidR="008F418C" w:rsidP="00776CC9" w:rsidRDefault="008F418C" w14:paraId="7F3D6A83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8F418C" w:rsidR="008F418C" w:rsidP="00776CC9" w:rsidRDefault="00141018" w14:paraId="246E3D03" w14:textId="5956EA9C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Order_Conf/1305"/>
              <w:id w:val="413125616"/>
              <w:placeholder>
                <w:docPart w:val="4494D3D176E34C678FE7B0B3548CFC21"/>
              </w:placeholder>
              <w:dataBinding w:prefixMappings="xmlns:ns0='urn:microsoft-dynamics-nav/reports/Standard_Sales_Order_Conf/1305/'" w:xpath="/ns0:NavWordReportXmlPart[1]/ns0:Header[1]/ns0:Page_Lbl[1]" w:storeItemID="{534044D7-BF80-4F39-BB01-2EBB277C890C}"/>
              <w:text/>
            </w:sdtPr>
            <w:sdtEndPr/>
            <w:sdtContent>
              <w:proofErr w:type="spellStart"/>
              <w:r w:rsidRPr="00335EEF" w:rsidR="008F418C">
                <w:rPr>
                  <w:lang w:val="fr-FR"/>
                </w:rPr>
                <w:t>Page_Lbl</w:t>
              </w:r>
              <w:proofErr w:type="spellEnd"/>
            </w:sdtContent>
          </w:sdt>
          <w:r w:rsidRPr="00335EEF" w:rsidR="008F418C">
            <w:rPr>
              <w:lang w:val="fr-FR"/>
            </w:rPr>
            <w:t xml:space="preserve">  </w:t>
          </w:r>
          <w:r w:rsidRPr="002F2688" w:rsidR="008F418C">
            <w:fldChar w:fldCharType="begin"/>
          </w:r>
          <w:r w:rsidRPr="00335EEF" w:rsidR="008F418C">
            <w:rPr>
              <w:lang w:val="fr-FR"/>
            </w:rPr>
            <w:instrText xml:space="preserve"> PAGE  \* Arabic  \* MERGEFORMAT </w:instrText>
          </w:r>
          <w:r w:rsidRPr="002F2688" w:rsidR="008F418C"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Pr="002F2688" w:rsidR="008F418C">
            <w:fldChar w:fldCharType="end"/>
          </w:r>
          <w:r w:rsidRPr="00335EEF" w:rsidR="008F418C">
            <w:rPr>
              <w:lang w:val="fr-FR"/>
            </w:rPr>
            <w:t xml:space="preserve"> / </w:t>
          </w:r>
          <w:r w:rsidR="008F418C">
            <w:rPr>
              <w:noProof/>
            </w:rPr>
            <w:fldChar w:fldCharType="begin"/>
          </w:r>
          <w:r w:rsidRPr="00335EEF" w:rsidR="008F418C">
            <w:rPr>
              <w:noProof/>
              <w:lang w:val="fr-FR"/>
            </w:rPr>
            <w:instrText xml:space="preserve"> NUMPAGES  \* Arabic  \* MERGEFORMAT </w:instrText>
          </w:r>
          <w:r w:rsidR="008F418C">
            <w:rPr>
              <w:noProof/>
            </w:rPr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="008F418C">
            <w:rPr>
              <w:noProof/>
            </w:rPr>
            <w:fldChar w:fldCharType="end"/>
          </w:r>
        </w:p>
      </w:tc>
    </w:tr>
  </w:tbl>
  <w:p w:rsidRPr="00335EEF" w:rsidR="00D6006D" w:rsidP="00235CC6" w:rsidRDefault="00D6006D" w14:paraId="1DA2E41C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196DF1" w:rsidR="003F13AE" w:rsidTr="00B27299" w14:paraId="43D73066" w14:textId="77777777">
      <w:tc>
        <w:tcPr>
          <w:tcW w:w="3261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534044D7-BF80-4F39-BB01-2EBB277C890C}"/>
            <w:picture/>
          </w:sdtPr>
          <w:sdtEndPr/>
          <w:sdtContent>
            <w:p w:rsidR="003F13AE" w:rsidP="00AA20C0" w:rsidRDefault="003F13AE" w14:paraId="30D60731" w14:textId="34F5F7B9">
              <w:pPr>
                <w:pStyle w:val="Titre"/>
                <w:rPr>
                  <w:lang w:val="fr-FR"/>
                </w:rPr>
              </w:pPr>
              <w:r>
                <w:rPr>
                  <w:noProof/>
                </w:rPr>
                <w:drawing>
                  <wp:inline distT="0" distB="0" distL="0" distR="0" wp14:anchorId="5B2D38EA" wp14:editId="7EBF266F">
                    <wp:extent cx="1172123" cy="1172123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72123" cy="1172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1701" w:type="dxa"/>
        </w:tcPr>
        <w:p w:rsidRPr="003F13AE" w:rsidR="003F13AE" w:rsidP="00AA20C0" w:rsidRDefault="003F13AE" w14:paraId="557ECD44" w14:textId="0C582341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B27299" w:rsidR="003F13AE" w:rsidP="00AA20C0" w:rsidRDefault="00141018" w14:paraId="4970DDDA" w14:textId="55D48853">
          <w:pPr>
            <w:pStyle w:val="Titre"/>
            <w:jc w:val="right"/>
            <w:rPr>
              <w:b/>
              <w:bCs/>
              <w:lang w:val="fr-FR"/>
            </w:rPr>
          </w:pPr>
          <w:sdt>
            <w:sdtPr>
              <w:rPr>
                <w:b/>
                <w:bCs/>
                <w:lang w:val="fr-FR"/>
              </w:rPr>
              <w:alias w:val="#Nav: /Header/Invoice_Lbl"/>
              <w:tag w:val="#Nav: Standard_Sales_Order_Conf/1305"/>
              <w:id w:val="-1617909868"/>
              <w:placeholder>
                <w:docPart w:val="8A47997924104CD78B379DECF5317798"/>
              </w:placeholder>
              <w:dataBinding w:prefixMappings="xmlns:ns0='urn:microsoft-dynamics-nav/reports/Standard_Sales_Order_Conf/1305/'" w:xpath="/ns0:NavWordReportXmlPart[1]/ns0:Header[1]/ns0:Invoice_Lbl[1]" w:storeItemID="{534044D7-BF80-4F39-BB01-2EBB277C890C}"/>
              <w:text/>
            </w:sdtPr>
            <w:sdtEndPr/>
            <w:sdtContent>
              <w:proofErr w:type="spellStart"/>
              <w:r w:rsidRPr="00B27299" w:rsidR="003F13AE">
                <w:rPr>
                  <w:b/>
                  <w:bCs/>
                  <w:lang w:val="fr-FR"/>
                </w:rPr>
                <w:t>Invoice_Lbl</w:t>
              </w:r>
              <w:proofErr w:type="spellEnd"/>
            </w:sdtContent>
          </w:sdt>
          <w:r w:rsidRPr="00B27299" w:rsidR="003F13AE">
            <w:rPr>
              <w:b/>
              <w:bCs/>
              <w:lang w:val="fr-FR"/>
            </w:rPr>
            <w:t xml:space="preserve"> </w:t>
          </w:r>
          <w:sdt>
            <w:sdtPr>
              <w:rPr>
                <w:b/>
                <w:bCs/>
                <w:lang w:val="fr-FR"/>
              </w:rPr>
              <w:alias w:val="#Nav: /Header/DocumentNo"/>
              <w:tag w:val="#Nav: Standard_Sales_Order_Conf/1305"/>
              <w:id w:val="-1661532074"/>
              <w:placeholder>
                <w:docPart w:val="8A47997924104CD78B379DECF5317798"/>
              </w:placeholder>
              <w:dataBinding w:prefixMappings="xmlns:ns0='urn:microsoft-dynamics-nav/reports/Standard_Sales_Order_Conf/1305/'" w:xpath="/ns0:NavWordReportXmlPart[1]/ns0:Header[1]/ns0:DocumentNo[1]" w:storeItemID="{534044D7-BF80-4F39-BB01-2EBB277C890C}"/>
              <w:text/>
            </w:sdtPr>
            <w:sdtEndPr/>
            <w:sdtContent>
              <w:proofErr w:type="spellStart"/>
              <w:r w:rsidR="003F13AE">
                <w:rPr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alias w:val="#Nav: /Header/DocumentDate"/>
            <w:tag w:val="#Nav: Standard_Sales_Order_Conf/1305"/>
            <w:id w:val="832561865"/>
            <w:placeholder>
              <w:docPart w:val="5C7EA656F3EB46EF9D9830DB5614E2D5"/>
            </w:placeholder>
            <w:dataBinding w:prefixMappings="xmlns:ns0='urn:microsoft-dynamics-nav/reports/Standard_Sales_Order_Conf/1305/'" w:xpath="/ns0:NavWordReportXmlPart[1]/ns0:Header[1]/ns0:DocumentDate[1]" w:storeItemID="{534044D7-BF80-4F39-BB01-2EBB277C890C}"/>
            <w:text/>
          </w:sdtPr>
          <w:sdtEndPr/>
          <w:sdtContent>
            <w:p w:rsidRPr="00724677" w:rsidR="003F13AE" w:rsidP="00AA20C0" w:rsidRDefault="003F13AE" w14:paraId="09FBD994" w14:textId="77777777">
              <w:pPr>
                <w:pStyle w:val="Sous-titre"/>
                <w:jc w:val="right"/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</w:pPr>
              <w:proofErr w:type="spellStart"/>
              <w:r w:rsidRPr="007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p>
          </w:sdtContent>
        </w:sdt>
        <w:p w:rsidRPr="00724677" w:rsidR="003F13AE" w:rsidP="00AA20C0" w:rsidRDefault="00141018" w14:paraId="1DD6AD07" w14:textId="77777777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Header/Page_Lbl"/>
              <w:tag w:val="#Nav: Standard_Sales_Order_Conf/1305"/>
              <w:id w:val="1447419442"/>
              <w:placeholder>
                <w:docPart w:val="8A47997924104CD78B379DECF5317798"/>
              </w:placeholder>
              <w:dataBinding w:prefixMappings="xmlns:ns0='urn:microsoft-dynamics-nav/reports/Standard_Sales_Order_Conf/1305/'" w:xpath="/ns0:NavWordReportXmlPart[1]/ns0:Header[1]/ns0:Page_Lbl[1]" w:storeItemID="{534044D7-BF80-4F39-BB01-2EBB277C890C}"/>
              <w:text/>
            </w:sdtPr>
            <w:sdtEndPr/>
            <w:sdtContent>
              <w:proofErr w:type="spellStart"/>
              <w:r w:rsidRPr="00724677" w:rsidR="003F13AE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3F13AE" w:rsidP="00AA20C0" w:rsidRDefault="003F13AE" w14:paraId="22C40E7D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2F4DEB" w:rsidR="002F2688" w:rsidRDefault="002F2688" w14:paraId="31688C4D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224A3"/>
    <w:rsid w:val="00031EA4"/>
    <w:rsid w:val="00032E69"/>
    <w:rsid w:val="000357EB"/>
    <w:rsid w:val="00044B0D"/>
    <w:rsid w:val="00052BBA"/>
    <w:rsid w:val="00054618"/>
    <w:rsid w:val="00070EE8"/>
    <w:rsid w:val="00072A21"/>
    <w:rsid w:val="00074151"/>
    <w:rsid w:val="000844A3"/>
    <w:rsid w:val="000948D6"/>
    <w:rsid w:val="000A665A"/>
    <w:rsid w:val="000A6C60"/>
    <w:rsid w:val="000C007A"/>
    <w:rsid w:val="000D5A6D"/>
    <w:rsid w:val="000E0712"/>
    <w:rsid w:val="000E071F"/>
    <w:rsid w:val="000E0C76"/>
    <w:rsid w:val="000F4D71"/>
    <w:rsid w:val="00102346"/>
    <w:rsid w:val="00103846"/>
    <w:rsid w:val="00110256"/>
    <w:rsid w:val="0011793B"/>
    <w:rsid w:val="00126D5A"/>
    <w:rsid w:val="00134A71"/>
    <w:rsid w:val="00141018"/>
    <w:rsid w:val="001410CF"/>
    <w:rsid w:val="00151C73"/>
    <w:rsid w:val="00151E88"/>
    <w:rsid w:val="00151E92"/>
    <w:rsid w:val="001621D9"/>
    <w:rsid w:val="001637BA"/>
    <w:rsid w:val="001643F1"/>
    <w:rsid w:val="00181CB7"/>
    <w:rsid w:val="00196DF1"/>
    <w:rsid w:val="001A4CBD"/>
    <w:rsid w:val="001B793C"/>
    <w:rsid w:val="001C570D"/>
    <w:rsid w:val="001D1CE2"/>
    <w:rsid w:val="001D5AC3"/>
    <w:rsid w:val="001D6807"/>
    <w:rsid w:val="001F68D7"/>
    <w:rsid w:val="0020108A"/>
    <w:rsid w:val="002220D6"/>
    <w:rsid w:val="00225D84"/>
    <w:rsid w:val="0023524F"/>
    <w:rsid w:val="00235CA0"/>
    <w:rsid w:val="00235CC6"/>
    <w:rsid w:val="002371BA"/>
    <w:rsid w:val="002411A3"/>
    <w:rsid w:val="002435FB"/>
    <w:rsid w:val="00245B0E"/>
    <w:rsid w:val="002604C3"/>
    <w:rsid w:val="00261876"/>
    <w:rsid w:val="0026269B"/>
    <w:rsid w:val="002669DB"/>
    <w:rsid w:val="00267789"/>
    <w:rsid w:val="00270588"/>
    <w:rsid w:val="00273BA9"/>
    <w:rsid w:val="002952C4"/>
    <w:rsid w:val="0029628E"/>
    <w:rsid w:val="00297B04"/>
    <w:rsid w:val="002A29DF"/>
    <w:rsid w:val="002A382C"/>
    <w:rsid w:val="002A4A93"/>
    <w:rsid w:val="002B6B46"/>
    <w:rsid w:val="002C4E66"/>
    <w:rsid w:val="002E2A56"/>
    <w:rsid w:val="002F0999"/>
    <w:rsid w:val="002F2688"/>
    <w:rsid w:val="002F4DEB"/>
    <w:rsid w:val="002F64E6"/>
    <w:rsid w:val="002F71F1"/>
    <w:rsid w:val="00335EEF"/>
    <w:rsid w:val="00337723"/>
    <w:rsid w:val="00355E20"/>
    <w:rsid w:val="00361705"/>
    <w:rsid w:val="00372A9D"/>
    <w:rsid w:val="00374316"/>
    <w:rsid w:val="0038349C"/>
    <w:rsid w:val="0038488E"/>
    <w:rsid w:val="00394029"/>
    <w:rsid w:val="00397FD4"/>
    <w:rsid w:val="003A11C9"/>
    <w:rsid w:val="003A31D7"/>
    <w:rsid w:val="003A348F"/>
    <w:rsid w:val="003A7E69"/>
    <w:rsid w:val="003B1D59"/>
    <w:rsid w:val="003D120B"/>
    <w:rsid w:val="003D4B80"/>
    <w:rsid w:val="003E2178"/>
    <w:rsid w:val="003E2347"/>
    <w:rsid w:val="003F13AE"/>
    <w:rsid w:val="003F77E2"/>
    <w:rsid w:val="00400EF7"/>
    <w:rsid w:val="004604A5"/>
    <w:rsid w:val="00481C97"/>
    <w:rsid w:val="00492354"/>
    <w:rsid w:val="004A4D71"/>
    <w:rsid w:val="004B0FA2"/>
    <w:rsid w:val="004B22F6"/>
    <w:rsid w:val="004B47ED"/>
    <w:rsid w:val="004B6FE5"/>
    <w:rsid w:val="004C60A5"/>
    <w:rsid w:val="004E32CC"/>
    <w:rsid w:val="004F195F"/>
    <w:rsid w:val="004F2432"/>
    <w:rsid w:val="00504DE9"/>
    <w:rsid w:val="0051660C"/>
    <w:rsid w:val="00524FE6"/>
    <w:rsid w:val="00543913"/>
    <w:rsid w:val="00552846"/>
    <w:rsid w:val="005553C4"/>
    <w:rsid w:val="00563DCD"/>
    <w:rsid w:val="00563FB1"/>
    <w:rsid w:val="005675D2"/>
    <w:rsid w:val="005731CF"/>
    <w:rsid w:val="00574725"/>
    <w:rsid w:val="00584BBD"/>
    <w:rsid w:val="00587157"/>
    <w:rsid w:val="00590DC0"/>
    <w:rsid w:val="00595F7F"/>
    <w:rsid w:val="005963DE"/>
    <w:rsid w:val="005A0994"/>
    <w:rsid w:val="005A32D0"/>
    <w:rsid w:val="005D6DA2"/>
    <w:rsid w:val="005F2559"/>
    <w:rsid w:val="005F5EC9"/>
    <w:rsid w:val="005F6BCC"/>
    <w:rsid w:val="0060202A"/>
    <w:rsid w:val="00610A30"/>
    <w:rsid w:val="00612ABF"/>
    <w:rsid w:val="006245DA"/>
    <w:rsid w:val="00654762"/>
    <w:rsid w:val="00655525"/>
    <w:rsid w:val="00656638"/>
    <w:rsid w:val="00662427"/>
    <w:rsid w:val="0067225B"/>
    <w:rsid w:val="00675FB4"/>
    <w:rsid w:val="00676789"/>
    <w:rsid w:val="00677AD5"/>
    <w:rsid w:val="0068273F"/>
    <w:rsid w:val="00683CCE"/>
    <w:rsid w:val="00684EEB"/>
    <w:rsid w:val="006864EF"/>
    <w:rsid w:val="006907F2"/>
    <w:rsid w:val="006A0DA0"/>
    <w:rsid w:val="006A2297"/>
    <w:rsid w:val="006A2A7B"/>
    <w:rsid w:val="006A6EE7"/>
    <w:rsid w:val="006B0EC4"/>
    <w:rsid w:val="006B5180"/>
    <w:rsid w:val="006C30D9"/>
    <w:rsid w:val="006C4581"/>
    <w:rsid w:val="006D4B90"/>
    <w:rsid w:val="006D64AE"/>
    <w:rsid w:val="006E6779"/>
    <w:rsid w:val="006F1BCF"/>
    <w:rsid w:val="006F2626"/>
    <w:rsid w:val="0071439C"/>
    <w:rsid w:val="00715109"/>
    <w:rsid w:val="00716C93"/>
    <w:rsid w:val="00716E24"/>
    <w:rsid w:val="00721771"/>
    <w:rsid w:val="007220FB"/>
    <w:rsid w:val="00724677"/>
    <w:rsid w:val="007379E2"/>
    <w:rsid w:val="00741F6B"/>
    <w:rsid w:val="00745127"/>
    <w:rsid w:val="007537BA"/>
    <w:rsid w:val="00760FA8"/>
    <w:rsid w:val="00765190"/>
    <w:rsid w:val="00766078"/>
    <w:rsid w:val="007732D4"/>
    <w:rsid w:val="00776CC9"/>
    <w:rsid w:val="007773B8"/>
    <w:rsid w:val="00777ADC"/>
    <w:rsid w:val="00783F73"/>
    <w:rsid w:val="00797305"/>
    <w:rsid w:val="007A0A2F"/>
    <w:rsid w:val="007B235B"/>
    <w:rsid w:val="007C1F35"/>
    <w:rsid w:val="007E323C"/>
    <w:rsid w:val="007E3D01"/>
    <w:rsid w:val="007E7142"/>
    <w:rsid w:val="007F67F7"/>
    <w:rsid w:val="00802B5B"/>
    <w:rsid w:val="00815D27"/>
    <w:rsid w:val="00817EE6"/>
    <w:rsid w:val="00820262"/>
    <w:rsid w:val="00820DA4"/>
    <w:rsid w:val="00826088"/>
    <w:rsid w:val="008350A8"/>
    <w:rsid w:val="00836184"/>
    <w:rsid w:val="0084232A"/>
    <w:rsid w:val="00844D12"/>
    <w:rsid w:val="00845DAF"/>
    <w:rsid w:val="00845E08"/>
    <w:rsid w:val="008533EF"/>
    <w:rsid w:val="00856BBF"/>
    <w:rsid w:val="00872DCE"/>
    <w:rsid w:val="00873A5E"/>
    <w:rsid w:val="008769CC"/>
    <w:rsid w:val="008B0A5B"/>
    <w:rsid w:val="008C3901"/>
    <w:rsid w:val="008D7475"/>
    <w:rsid w:val="008E5E91"/>
    <w:rsid w:val="008E766D"/>
    <w:rsid w:val="008F0A38"/>
    <w:rsid w:val="008F418C"/>
    <w:rsid w:val="009072D1"/>
    <w:rsid w:val="00911B29"/>
    <w:rsid w:val="0092542A"/>
    <w:rsid w:val="00926FD7"/>
    <w:rsid w:val="00933DB5"/>
    <w:rsid w:val="00943A17"/>
    <w:rsid w:val="00944D1B"/>
    <w:rsid w:val="009453BC"/>
    <w:rsid w:val="00954C6C"/>
    <w:rsid w:val="00966D04"/>
    <w:rsid w:val="00973BEA"/>
    <w:rsid w:val="009801F4"/>
    <w:rsid w:val="00982950"/>
    <w:rsid w:val="00991278"/>
    <w:rsid w:val="0099175E"/>
    <w:rsid w:val="009943A4"/>
    <w:rsid w:val="00997858"/>
    <w:rsid w:val="009A1C79"/>
    <w:rsid w:val="009B485A"/>
    <w:rsid w:val="009C75FB"/>
    <w:rsid w:val="009D508B"/>
    <w:rsid w:val="009D6FE7"/>
    <w:rsid w:val="009E16EA"/>
    <w:rsid w:val="009E251E"/>
    <w:rsid w:val="009E4F58"/>
    <w:rsid w:val="009F21B5"/>
    <w:rsid w:val="00A00B95"/>
    <w:rsid w:val="00A01AB9"/>
    <w:rsid w:val="00A048EC"/>
    <w:rsid w:val="00A11E4E"/>
    <w:rsid w:val="00A30C38"/>
    <w:rsid w:val="00A42BE5"/>
    <w:rsid w:val="00A476F1"/>
    <w:rsid w:val="00A76642"/>
    <w:rsid w:val="00A76F36"/>
    <w:rsid w:val="00A9010E"/>
    <w:rsid w:val="00A940EF"/>
    <w:rsid w:val="00A9461D"/>
    <w:rsid w:val="00A9726D"/>
    <w:rsid w:val="00AA0569"/>
    <w:rsid w:val="00AA20C0"/>
    <w:rsid w:val="00AC163E"/>
    <w:rsid w:val="00AF1EDD"/>
    <w:rsid w:val="00AF4452"/>
    <w:rsid w:val="00B01DA6"/>
    <w:rsid w:val="00B1731C"/>
    <w:rsid w:val="00B22FDE"/>
    <w:rsid w:val="00B27299"/>
    <w:rsid w:val="00B32D4B"/>
    <w:rsid w:val="00B402B9"/>
    <w:rsid w:val="00B437D5"/>
    <w:rsid w:val="00B522B1"/>
    <w:rsid w:val="00B57659"/>
    <w:rsid w:val="00B60D54"/>
    <w:rsid w:val="00B61749"/>
    <w:rsid w:val="00B65159"/>
    <w:rsid w:val="00B67C69"/>
    <w:rsid w:val="00B7093C"/>
    <w:rsid w:val="00B8205C"/>
    <w:rsid w:val="00B86BCD"/>
    <w:rsid w:val="00B91CA1"/>
    <w:rsid w:val="00B96060"/>
    <w:rsid w:val="00BB3436"/>
    <w:rsid w:val="00BC232B"/>
    <w:rsid w:val="00BD2533"/>
    <w:rsid w:val="00BD35AE"/>
    <w:rsid w:val="00BE5952"/>
    <w:rsid w:val="00BE6BE6"/>
    <w:rsid w:val="00BF0F10"/>
    <w:rsid w:val="00C00FAF"/>
    <w:rsid w:val="00C17ACF"/>
    <w:rsid w:val="00C27C1A"/>
    <w:rsid w:val="00C36F18"/>
    <w:rsid w:val="00C40BE4"/>
    <w:rsid w:val="00C40F07"/>
    <w:rsid w:val="00C41DE3"/>
    <w:rsid w:val="00C47206"/>
    <w:rsid w:val="00C6095D"/>
    <w:rsid w:val="00CA6394"/>
    <w:rsid w:val="00CB70AD"/>
    <w:rsid w:val="00CD1B92"/>
    <w:rsid w:val="00CD2D6A"/>
    <w:rsid w:val="00CD6059"/>
    <w:rsid w:val="00CF4F6E"/>
    <w:rsid w:val="00CF67C3"/>
    <w:rsid w:val="00D164A2"/>
    <w:rsid w:val="00D179ED"/>
    <w:rsid w:val="00D21D63"/>
    <w:rsid w:val="00D235D0"/>
    <w:rsid w:val="00D41DC8"/>
    <w:rsid w:val="00D53B6F"/>
    <w:rsid w:val="00D54A61"/>
    <w:rsid w:val="00D6006D"/>
    <w:rsid w:val="00D6266A"/>
    <w:rsid w:val="00D72A07"/>
    <w:rsid w:val="00D72E02"/>
    <w:rsid w:val="00D75AAF"/>
    <w:rsid w:val="00DA0F11"/>
    <w:rsid w:val="00DA580A"/>
    <w:rsid w:val="00DB4B5B"/>
    <w:rsid w:val="00DE4232"/>
    <w:rsid w:val="00DF30F1"/>
    <w:rsid w:val="00E006D2"/>
    <w:rsid w:val="00E111C4"/>
    <w:rsid w:val="00E22B7E"/>
    <w:rsid w:val="00E33456"/>
    <w:rsid w:val="00E368B6"/>
    <w:rsid w:val="00E40C63"/>
    <w:rsid w:val="00E41182"/>
    <w:rsid w:val="00E4361D"/>
    <w:rsid w:val="00E54F17"/>
    <w:rsid w:val="00E65451"/>
    <w:rsid w:val="00E66BC6"/>
    <w:rsid w:val="00E67097"/>
    <w:rsid w:val="00E6789D"/>
    <w:rsid w:val="00E902EA"/>
    <w:rsid w:val="00E96A2B"/>
    <w:rsid w:val="00EA246E"/>
    <w:rsid w:val="00EA27AA"/>
    <w:rsid w:val="00EB19F2"/>
    <w:rsid w:val="00EB5B19"/>
    <w:rsid w:val="00EC1995"/>
    <w:rsid w:val="00EC4C86"/>
    <w:rsid w:val="00ED0377"/>
    <w:rsid w:val="00EE2CA3"/>
    <w:rsid w:val="00EE53F7"/>
    <w:rsid w:val="00F14176"/>
    <w:rsid w:val="00F168D5"/>
    <w:rsid w:val="00F20F72"/>
    <w:rsid w:val="00F219F1"/>
    <w:rsid w:val="00F335AB"/>
    <w:rsid w:val="00F36FA0"/>
    <w:rsid w:val="00F44822"/>
    <w:rsid w:val="00F47570"/>
    <w:rsid w:val="00F53BF5"/>
    <w:rsid w:val="00F66A1F"/>
    <w:rsid w:val="00F66DD7"/>
    <w:rsid w:val="00F77E19"/>
    <w:rsid w:val="00F81AE9"/>
    <w:rsid w:val="00F848FB"/>
    <w:rsid w:val="00F86468"/>
    <w:rsid w:val="00FA2DC0"/>
    <w:rsid w:val="00FA4A06"/>
    <w:rsid w:val="00FA4D66"/>
    <w:rsid w:val="00FB06A1"/>
    <w:rsid w:val="00FB3DCE"/>
    <w:rsid w:val="00FB4E40"/>
    <w:rsid w:val="00FD6A00"/>
    <w:rsid w:val="00FE1664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9C09"/>
  <w15:chartTrackingRefBased/>
  <w15:docId w15:val="{7CD98D1C-C875-44CE-B9A6-7D566516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auListe6Couleur-Accentuation5">
    <w:name w:val="List Table 6 Colorful Accent 5"/>
    <w:basedOn w:val="Tableau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A11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78540D-7C65-4259-9735-5D38BD00A41F}"/>
      </w:docPartPr>
      <w:docPartBody>
        <w:p w:rsidR="004950CD" w:rsidRDefault="00366CEC"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AFF0FDB05CE4BC09441B1EDDE7C99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472639-A578-4FEC-91AA-D8AFD4B0E524}"/>
      </w:docPartPr>
      <w:docPartBody>
        <w:p w:rsidR="002537A1" w:rsidRDefault="004950CD" w:rsidP="004950CD">
          <w:pPr>
            <w:pStyle w:val="3AFF0FDB05CE4BC09441B1EDDE7C99E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ED56E8EC44C435EB504E8F65E4661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0C295-3597-4BD0-8F6A-9D7A16501359}"/>
      </w:docPartPr>
      <w:docPartBody>
        <w:p w:rsidR="002537A1" w:rsidRDefault="004950CD" w:rsidP="004950CD">
          <w:pPr>
            <w:pStyle w:val="4ED56E8EC44C435EB504E8F65E46615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F614D2B8D6D4C9093D6E617B2CFF4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7BB649-0042-42D4-80DA-415A1AEB3557}"/>
      </w:docPartPr>
      <w:docPartBody>
        <w:p w:rsidR="002537A1" w:rsidRDefault="004950CD" w:rsidP="004950CD">
          <w:pPr>
            <w:pStyle w:val="5F614D2B8D6D4C9093D6E617B2CFF48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351709F405341069AEFFB1C5F6457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9DAABF-B7BA-4CB8-BAB5-4495FFC686F9}"/>
      </w:docPartPr>
      <w:docPartBody>
        <w:p w:rsidR="002537A1" w:rsidRDefault="004950CD" w:rsidP="004950CD">
          <w:pPr>
            <w:pStyle w:val="1351709F405341069AEFFB1C5F64575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A272B1532C945DB8FBDE76169186D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5BAFD2-DE8C-4216-867E-AA00C7902B73}"/>
      </w:docPartPr>
      <w:docPartBody>
        <w:p w:rsidR="002537A1" w:rsidRDefault="004950CD" w:rsidP="004950CD">
          <w:pPr>
            <w:pStyle w:val="6A272B1532C945DB8FBDE76169186DA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E7BE45826194DA0886544EA44F7CD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9C9457-D2D6-4968-BD50-81916317FDDB}"/>
      </w:docPartPr>
      <w:docPartBody>
        <w:p w:rsidR="00DF55F3" w:rsidRDefault="00481726" w:rsidP="00481726">
          <w:pPr>
            <w:pStyle w:val="EE7BE45826194DA0886544EA44F7CD0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94D3D176E34C678FE7B0B3548CFC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874CB-C462-4AE0-B2BC-EC6D7B1982AB}"/>
      </w:docPartPr>
      <w:docPartBody>
        <w:p w:rsidR="00C43982" w:rsidRDefault="00E445BC" w:rsidP="00E445BC">
          <w:pPr>
            <w:pStyle w:val="4494D3D176E34C678FE7B0B3548CFC2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B5E4B8E804045399D4889C83CF3AF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49D5F0-406F-4102-AC4D-C3A334F411FC}"/>
      </w:docPartPr>
      <w:docPartBody>
        <w:p w:rsidR="00C43982" w:rsidRDefault="00E445BC" w:rsidP="00E445BC">
          <w:pPr>
            <w:pStyle w:val="9B5E4B8E804045399D4889C83CF3AFF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A47997924104CD78B379DECF53177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FABAB2-5CD2-47A6-9969-C6E06E56E474}"/>
      </w:docPartPr>
      <w:docPartBody>
        <w:p w:rsidR="00A21F0C" w:rsidRDefault="00C43982" w:rsidP="00C43982">
          <w:pPr>
            <w:pStyle w:val="8A47997924104CD78B379DECF531779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C7EA656F3EB46EF9D9830DB5614E2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B6BF2E-9B6D-47FB-949A-EA45A4E17E2A}"/>
      </w:docPartPr>
      <w:docPartBody>
        <w:p w:rsidR="00A21F0C" w:rsidRDefault="00C43982" w:rsidP="00C43982">
          <w:pPr>
            <w:pStyle w:val="5C7EA656F3EB46EF9D9830DB5614E2D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10BC02D351345F398C318E706A2D8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431741-39A7-433D-8629-B033E2F0785F}"/>
      </w:docPartPr>
      <w:docPartBody>
        <w:p w:rsidR="00A21F0C" w:rsidRDefault="00C43982" w:rsidP="00C43982">
          <w:pPr>
            <w:pStyle w:val="910BC02D351345F398C318E706A2D8EA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238E78D8FEF4FA69E7291F61FF50E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E9741E-C4A8-45BD-BE93-DC457FB876CD}"/>
      </w:docPartPr>
      <w:docPartBody>
        <w:p w:rsidR="00D27780" w:rsidRDefault="00A21F0C" w:rsidP="00A21F0C">
          <w:pPr>
            <w:pStyle w:val="E238E78D8FEF4FA69E7291F61FF50E30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6EEFED11AF4472BE230548812EE6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AA2589-C4FE-4753-897D-FF96405E50D7}"/>
      </w:docPartPr>
      <w:docPartBody>
        <w:p w:rsidR="00D27780" w:rsidRDefault="00A21F0C" w:rsidP="00A21F0C">
          <w:pPr>
            <w:pStyle w:val="026EEFED11AF4472BE230548812EE68E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C505A30A3F448C990D5723D4FC907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090043-71E4-48A1-884A-823135A2CE04}"/>
      </w:docPartPr>
      <w:docPartBody>
        <w:p w:rsidR="00D27780" w:rsidRDefault="00A21F0C" w:rsidP="00A21F0C">
          <w:pPr>
            <w:pStyle w:val="1C505A30A3F448C990D5723D4FC907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1F2A0128FE04EFFB02E119FC33FB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7C9A52-61C4-4B98-AC44-713054594D4F}"/>
      </w:docPartPr>
      <w:docPartBody>
        <w:p w:rsidR="00D27780" w:rsidRDefault="00A21F0C" w:rsidP="00A21F0C">
          <w:pPr>
            <w:pStyle w:val="C1F2A0128FE04EFFB02E119FC33FB24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33D1ECF429C4D99A4124107468BED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64A567-7150-491B-8176-AC5A0687C6EA}"/>
      </w:docPartPr>
      <w:docPartBody>
        <w:p w:rsidR="00DA10F2" w:rsidRDefault="00D27780" w:rsidP="00D27780">
          <w:pPr>
            <w:pStyle w:val="C33D1ECF429C4D99A4124107468BED6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E1B8D68157A4B8E8398CD2186B89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47A4B1-5BAE-4126-AE4A-FD4E9FEF57A3}"/>
      </w:docPartPr>
      <w:docPartBody>
        <w:p w:rsidR="00DA10F2" w:rsidRDefault="00D27780" w:rsidP="00D27780">
          <w:pPr>
            <w:pStyle w:val="CE1B8D68157A4B8E8398CD2186B8922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E0B9CA9064F4017BE1F808C18334C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9D8355-8D82-451A-8A57-E73482875D78}"/>
      </w:docPartPr>
      <w:docPartBody>
        <w:p w:rsidR="00DA10F2" w:rsidRDefault="00D27780" w:rsidP="00D27780">
          <w:pPr>
            <w:pStyle w:val="5E0B9CA9064F4017BE1F808C18334CA2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A5561752274351ADE0E380ED802B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2B2C37-6235-4FE9-A5BF-6DD9D1EC49F2}"/>
      </w:docPartPr>
      <w:docPartBody>
        <w:p w:rsidR="00DA10F2" w:rsidRDefault="00D27780" w:rsidP="00D27780">
          <w:pPr>
            <w:pStyle w:val="6BA5561752274351ADE0E380ED802BC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05EDED5851C486CBCF66BA306F932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D48800-EF51-4D9B-8067-5755FF59CA91}"/>
      </w:docPartPr>
      <w:docPartBody>
        <w:p w:rsidR="00DA10F2" w:rsidRDefault="00D27780" w:rsidP="00D27780">
          <w:pPr>
            <w:pStyle w:val="F05EDED5851C486CBCF66BA306F932F2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83D7E19931741158B87DD80E9D47D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AAE7EB-3C79-4915-ABF5-FDC66EF07C59}"/>
      </w:docPartPr>
      <w:docPartBody>
        <w:p w:rsidR="00DA10F2" w:rsidRDefault="00D27780" w:rsidP="00D27780">
          <w:pPr>
            <w:pStyle w:val="683D7E19931741158B87DD80E9D47DD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03050A8819A543138C25DE8A2A757B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F8E707-C90F-4AB5-A172-141490FC47B4}"/>
      </w:docPartPr>
      <w:docPartBody>
        <w:p w:rsidR="00DA10F2" w:rsidRDefault="00D27780" w:rsidP="00D27780">
          <w:pPr>
            <w:pStyle w:val="03050A8819A543138C25DE8A2A757B9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9751F1B751A41C5B108D6A599E592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B4C57-1EA9-42E6-BF28-0B49753312D3}"/>
      </w:docPartPr>
      <w:docPartBody>
        <w:p w:rsidR="00DA10F2" w:rsidRDefault="00D27780" w:rsidP="00D27780">
          <w:pPr>
            <w:pStyle w:val="C9751F1B751A41C5B108D6A599E592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0715A9BB8264FF6856E3F5BFD4221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A0EBB6-634C-4F74-B454-57BE51FED89A}"/>
      </w:docPartPr>
      <w:docPartBody>
        <w:p w:rsidR="00DA10F2" w:rsidRDefault="00D27780" w:rsidP="00D27780">
          <w:pPr>
            <w:pStyle w:val="D0715A9BB8264FF6856E3F5BFD4221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BE0BAD3793BC47D18D591FAC299075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152854-2D54-43AD-9B4A-C32F20A4BF98}"/>
      </w:docPartPr>
      <w:docPartBody>
        <w:p w:rsidR="00A52DD1" w:rsidRDefault="00AB737A" w:rsidP="00AB737A">
          <w:pPr>
            <w:pStyle w:val="BE0BAD3793BC47D18D591FAC29907553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728F1E8CEBC421783EA7F127EA5F2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9BF353-710C-48F3-BE60-AD484BF4D6A9}"/>
      </w:docPartPr>
      <w:docPartBody>
        <w:p w:rsidR="00A52DD1" w:rsidRDefault="00AB737A" w:rsidP="00AB737A">
          <w:pPr>
            <w:pStyle w:val="A728F1E8CEBC421783EA7F127EA5F2CD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336F6"/>
    <w:rsid w:val="00044B0D"/>
    <w:rsid w:val="00072A21"/>
    <w:rsid w:val="00073674"/>
    <w:rsid w:val="000827EE"/>
    <w:rsid w:val="00085A17"/>
    <w:rsid w:val="000A4ED1"/>
    <w:rsid w:val="000A6C60"/>
    <w:rsid w:val="000D3233"/>
    <w:rsid w:val="000E249B"/>
    <w:rsid w:val="00167AC4"/>
    <w:rsid w:val="002537A1"/>
    <w:rsid w:val="00255395"/>
    <w:rsid w:val="00281485"/>
    <w:rsid w:val="00366CEC"/>
    <w:rsid w:val="00397FD4"/>
    <w:rsid w:val="003E0246"/>
    <w:rsid w:val="00481726"/>
    <w:rsid w:val="004950CD"/>
    <w:rsid w:val="004D542B"/>
    <w:rsid w:val="004E32CC"/>
    <w:rsid w:val="00504B5C"/>
    <w:rsid w:val="005431B0"/>
    <w:rsid w:val="00580879"/>
    <w:rsid w:val="006D6EBD"/>
    <w:rsid w:val="006E43C7"/>
    <w:rsid w:val="00721771"/>
    <w:rsid w:val="00747F0A"/>
    <w:rsid w:val="007B7266"/>
    <w:rsid w:val="00805499"/>
    <w:rsid w:val="008802ED"/>
    <w:rsid w:val="008C0479"/>
    <w:rsid w:val="00901D68"/>
    <w:rsid w:val="00930259"/>
    <w:rsid w:val="009338A9"/>
    <w:rsid w:val="00A13F65"/>
    <w:rsid w:val="00A21F0C"/>
    <w:rsid w:val="00A52DD1"/>
    <w:rsid w:val="00A83FEE"/>
    <w:rsid w:val="00A97C90"/>
    <w:rsid w:val="00AB737A"/>
    <w:rsid w:val="00AC5B31"/>
    <w:rsid w:val="00B56AF6"/>
    <w:rsid w:val="00BE2BC9"/>
    <w:rsid w:val="00C43982"/>
    <w:rsid w:val="00C566A7"/>
    <w:rsid w:val="00C95BD9"/>
    <w:rsid w:val="00CD6059"/>
    <w:rsid w:val="00CE14DA"/>
    <w:rsid w:val="00D05ADC"/>
    <w:rsid w:val="00D27780"/>
    <w:rsid w:val="00D72C86"/>
    <w:rsid w:val="00DA10F2"/>
    <w:rsid w:val="00DB0186"/>
    <w:rsid w:val="00DC2B07"/>
    <w:rsid w:val="00DC7172"/>
    <w:rsid w:val="00DE7CE3"/>
    <w:rsid w:val="00DF55F3"/>
    <w:rsid w:val="00DF6648"/>
    <w:rsid w:val="00E143A5"/>
    <w:rsid w:val="00E445BC"/>
    <w:rsid w:val="00E45027"/>
    <w:rsid w:val="00E83EB8"/>
    <w:rsid w:val="00F05179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B737A"/>
    <w:rPr>
      <w:color w:val="808080"/>
    </w:rPr>
  </w:style>
  <w:style w:type="paragraph" w:customStyle="1" w:styleId="BB4DF878670043C0A4AACF144363537B">
    <w:name w:val="BB4DF878670043C0A4AACF144363537B"/>
    <w:rsid w:val="00281485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3AFF0FDB05CE4BC09441B1EDDE7C99E5">
    <w:name w:val="3AFF0FDB05CE4BC09441B1EDDE7C99E5"/>
    <w:rsid w:val="004950CD"/>
    <w:rPr>
      <w:lang w:val="fr-FR" w:eastAsia="fr-FR"/>
    </w:rPr>
  </w:style>
  <w:style w:type="paragraph" w:customStyle="1" w:styleId="B5DC039D9A764D20BF42FEAC264042C1">
    <w:name w:val="B5DC039D9A764D20BF42FEAC264042C1"/>
    <w:rsid w:val="004950CD"/>
    <w:rPr>
      <w:lang w:val="fr-FR" w:eastAsia="fr-FR"/>
    </w:rPr>
  </w:style>
  <w:style w:type="paragraph" w:customStyle="1" w:styleId="4ED56E8EC44C435EB504E8F65E46615B">
    <w:name w:val="4ED56E8EC44C435EB504E8F65E46615B"/>
    <w:rsid w:val="004950CD"/>
    <w:rPr>
      <w:lang w:val="fr-FR" w:eastAsia="fr-FR"/>
    </w:rPr>
  </w:style>
  <w:style w:type="paragraph" w:customStyle="1" w:styleId="5F614D2B8D6D4C9093D6E617B2CFF48B">
    <w:name w:val="5F614D2B8D6D4C9093D6E617B2CFF48B"/>
    <w:rsid w:val="004950CD"/>
    <w:rPr>
      <w:lang w:val="fr-FR" w:eastAsia="fr-FR"/>
    </w:rPr>
  </w:style>
  <w:style w:type="paragraph" w:customStyle="1" w:styleId="1351709F405341069AEFFB1C5F64575A">
    <w:name w:val="1351709F405341069AEFFB1C5F64575A"/>
    <w:rsid w:val="004950CD"/>
    <w:rPr>
      <w:lang w:val="fr-FR" w:eastAsia="fr-FR"/>
    </w:rPr>
  </w:style>
  <w:style w:type="paragraph" w:customStyle="1" w:styleId="6A272B1532C945DB8FBDE76169186DAB">
    <w:name w:val="6A272B1532C945DB8FBDE76169186DAB"/>
    <w:rsid w:val="004950CD"/>
    <w:rPr>
      <w:lang w:val="fr-FR" w:eastAsia="fr-FR"/>
    </w:rPr>
  </w:style>
  <w:style w:type="paragraph" w:customStyle="1" w:styleId="EE7BE45826194DA0886544EA44F7CD0C">
    <w:name w:val="EE7BE45826194DA0886544EA44F7CD0C"/>
    <w:rsid w:val="00481726"/>
    <w:rPr>
      <w:lang w:val="fr-FR" w:eastAsia="fr-FR"/>
    </w:rPr>
  </w:style>
  <w:style w:type="paragraph" w:customStyle="1" w:styleId="E499C4EB3A924F368E8509287D3526E6">
    <w:name w:val="E499C4EB3A924F368E8509287D3526E6"/>
    <w:rsid w:val="00481726"/>
    <w:rPr>
      <w:lang w:val="fr-FR" w:eastAsia="fr-FR"/>
    </w:rPr>
  </w:style>
  <w:style w:type="paragraph" w:customStyle="1" w:styleId="4494D3D176E34C678FE7B0B3548CFC21">
    <w:name w:val="4494D3D176E34C678FE7B0B3548CFC21"/>
    <w:rsid w:val="00E445BC"/>
    <w:rPr>
      <w:lang w:val="fr-FR" w:eastAsia="fr-FR"/>
    </w:rPr>
  </w:style>
  <w:style w:type="paragraph" w:customStyle="1" w:styleId="9B5E4B8E804045399D4889C83CF3AFF7">
    <w:name w:val="9B5E4B8E804045399D4889C83CF3AFF7"/>
    <w:rsid w:val="00E445BC"/>
    <w:rPr>
      <w:lang w:val="fr-FR" w:eastAsia="fr-FR"/>
    </w:rPr>
  </w:style>
  <w:style w:type="paragraph" w:customStyle="1" w:styleId="8A47997924104CD78B379DECF5317798">
    <w:name w:val="8A47997924104CD78B379DECF5317798"/>
    <w:rsid w:val="00C43982"/>
    <w:rPr>
      <w:lang w:val="fr-FR" w:eastAsia="fr-FR"/>
    </w:rPr>
  </w:style>
  <w:style w:type="paragraph" w:customStyle="1" w:styleId="5C7EA656F3EB46EF9D9830DB5614E2D5">
    <w:name w:val="5C7EA656F3EB46EF9D9830DB5614E2D5"/>
    <w:rsid w:val="00C43982"/>
    <w:rPr>
      <w:lang w:val="fr-FR" w:eastAsia="fr-FR"/>
    </w:rPr>
  </w:style>
  <w:style w:type="paragraph" w:customStyle="1" w:styleId="D733AC77639C4711A19B1265C15FE0DA">
    <w:name w:val="D733AC77639C4711A19B1265C15FE0DA"/>
    <w:rsid w:val="00C43982"/>
    <w:rPr>
      <w:lang w:val="fr-FR" w:eastAsia="fr-FR"/>
    </w:rPr>
  </w:style>
  <w:style w:type="paragraph" w:customStyle="1" w:styleId="BD04518FE8A54E4290550C4AD8DD0B75">
    <w:name w:val="BD04518FE8A54E4290550C4AD8DD0B75"/>
    <w:rsid w:val="00C43982"/>
    <w:rPr>
      <w:lang w:val="fr-FR" w:eastAsia="fr-FR"/>
    </w:rPr>
  </w:style>
  <w:style w:type="paragraph" w:customStyle="1" w:styleId="910BC02D351345F398C318E706A2D8EA">
    <w:name w:val="910BC02D351345F398C318E706A2D8EA"/>
    <w:rsid w:val="00C43982"/>
    <w:rPr>
      <w:lang w:val="fr-FR" w:eastAsia="fr-FR"/>
    </w:rPr>
  </w:style>
  <w:style w:type="paragraph" w:customStyle="1" w:styleId="FF6A47C08D084CBE803ADAEB6FC0CE9A">
    <w:name w:val="FF6A47C08D084CBE803ADAEB6FC0CE9A"/>
    <w:rsid w:val="00C43982"/>
    <w:rPr>
      <w:lang w:val="fr-FR" w:eastAsia="fr-FR"/>
    </w:rPr>
  </w:style>
  <w:style w:type="paragraph" w:customStyle="1" w:styleId="47E9C4C41BAE4D1E85085F45EDA5090C">
    <w:name w:val="47E9C4C41BAE4D1E85085F45EDA5090C"/>
    <w:rsid w:val="00C43982"/>
    <w:rPr>
      <w:lang w:val="fr-FR" w:eastAsia="fr-FR"/>
    </w:rPr>
  </w:style>
  <w:style w:type="paragraph" w:customStyle="1" w:styleId="E238E78D8FEF4FA69E7291F61FF50E30">
    <w:name w:val="E238E78D8FEF4FA69E7291F61FF50E30"/>
    <w:rsid w:val="00A21F0C"/>
    <w:rPr>
      <w:lang w:val="fr-FR" w:eastAsia="fr-FR"/>
    </w:rPr>
  </w:style>
  <w:style w:type="paragraph" w:customStyle="1" w:styleId="026EEFED11AF4472BE230548812EE68E">
    <w:name w:val="026EEFED11AF4472BE230548812EE68E"/>
    <w:rsid w:val="00A21F0C"/>
    <w:rPr>
      <w:lang w:val="fr-FR" w:eastAsia="fr-FR"/>
    </w:rPr>
  </w:style>
  <w:style w:type="paragraph" w:customStyle="1" w:styleId="1C505A30A3F448C990D5723D4FC9077B">
    <w:name w:val="1C505A30A3F448C990D5723D4FC9077B"/>
    <w:rsid w:val="00A21F0C"/>
    <w:rPr>
      <w:lang w:val="fr-FR" w:eastAsia="fr-FR"/>
    </w:rPr>
  </w:style>
  <w:style w:type="paragraph" w:customStyle="1" w:styleId="C1F2A0128FE04EFFB02E119FC33FB24D">
    <w:name w:val="C1F2A0128FE04EFFB02E119FC33FB24D"/>
    <w:rsid w:val="00A21F0C"/>
    <w:rPr>
      <w:lang w:val="fr-FR" w:eastAsia="fr-FR"/>
    </w:rPr>
  </w:style>
  <w:style w:type="paragraph" w:customStyle="1" w:styleId="C33D1ECF429C4D99A4124107468BED6B">
    <w:name w:val="C33D1ECF429C4D99A4124107468BED6B"/>
    <w:rsid w:val="00D27780"/>
    <w:rPr>
      <w:lang w:val="fr-FR" w:eastAsia="fr-FR"/>
    </w:rPr>
  </w:style>
  <w:style w:type="paragraph" w:customStyle="1" w:styleId="CE1B8D68157A4B8E8398CD2186B89228">
    <w:name w:val="CE1B8D68157A4B8E8398CD2186B89228"/>
    <w:rsid w:val="00D27780"/>
    <w:rPr>
      <w:lang w:val="fr-FR" w:eastAsia="fr-FR"/>
    </w:rPr>
  </w:style>
  <w:style w:type="paragraph" w:customStyle="1" w:styleId="5E0B9CA9064F4017BE1F808C18334CA2">
    <w:name w:val="5E0B9CA9064F4017BE1F808C18334CA2"/>
    <w:rsid w:val="00D27780"/>
    <w:rPr>
      <w:lang w:val="fr-FR" w:eastAsia="fr-FR"/>
    </w:rPr>
  </w:style>
  <w:style w:type="paragraph" w:customStyle="1" w:styleId="6BA5561752274351ADE0E380ED802BCC">
    <w:name w:val="6BA5561752274351ADE0E380ED802BCC"/>
    <w:rsid w:val="00D27780"/>
    <w:rPr>
      <w:lang w:val="fr-FR" w:eastAsia="fr-FR"/>
    </w:rPr>
  </w:style>
  <w:style w:type="paragraph" w:customStyle="1" w:styleId="F05EDED5851C486CBCF66BA306F932F2">
    <w:name w:val="F05EDED5851C486CBCF66BA306F932F2"/>
    <w:rsid w:val="00D27780"/>
    <w:rPr>
      <w:lang w:val="fr-FR" w:eastAsia="fr-FR"/>
    </w:rPr>
  </w:style>
  <w:style w:type="paragraph" w:customStyle="1" w:styleId="683D7E19931741158B87DD80E9D47DDD">
    <w:name w:val="683D7E19931741158B87DD80E9D47DDD"/>
    <w:rsid w:val="00D27780"/>
    <w:rPr>
      <w:lang w:val="fr-FR" w:eastAsia="fr-FR"/>
    </w:rPr>
  </w:style>
  <w:style w:type="paragraph" w:customStyle="1" w:styleId="03050A8819A543138C25DE8A2A757B9A">
    <w:name w:val="03050A8819A543138C25DE8A2A757B9A"/>
    <w:rsid w:val="00D27780"/>
    <w:rPr>
      <w:lang w:val="fr-FR" w:eastAsia="fr-FR"/>
    </w:rPr>
  </w:style>
  <w:style w:type="paragraph" w:customStyle="1" w:styleId="C9751F1B751A41C5B108D6A599E59261">
    <w:name w:val="C9751F1B751A41C5B108D6A599E59261"/>
    <w:rsid w:val="00D27780"/>
    <w:rPr>
      <w:lang w:val="fr-FR" w:eastAsia="fr-FR"/>
    </w:rPr>
  </w:style>
  <w:style w:type="paragraph" w:customStyle="1" w:styleId="D0715A9BB8264FF6856E3F5BFD422117">
    <w:name w:val="D0715A9BB8264FF6856E3F5BFD422117"/>
    <w:rsid w:val="00D27780"/>
    <w:rPr>
      <w:lang w:val="fr-FR" w:eastAsia="fr-FR"/>
    </w:rPr>
  </w:style>
  <w:style w:type="paragraph" w:customStyle="1" w:styleId="F92940ED750341C4AEBF803173464171">
    <w:name w:val="F92940ED750341C4AEBF803173464171"/>
    <w:rsid w:val="00D27780"/>
    <w:rPr>
      <w:lang w:val="fr-FR" w:eastAsia="fr-FR"/>
    </w:rPr>
  </w:style>
  <w:style w:type="paragraph" w:customStyle="1" w:styleId="7BECBE18CEF04507B084430683B0775D">
    <w:name w:val="7BECBE18CEF04507B084430683B0775D"/>
    <w:rsid w:val="00D27780"/>
    <w:rPr>
      <w:lang w:val="fr-FR" w:eastAsia="fr-FR"/>
    </w:rPr>
  </w:style>
  <w:style w:type="paragraph" w:customStyle="1" w:styleId="21F7A8E9DB134CF2853B357DB0FE7393">
    <w:name w:val="21F7A8E9DB134CF2853B357DB0FE7393"/>
    <w:rsid w:val="000A4ED1"/>
    <w:rPr>
      <w:lang w:val="fr-FR" w:eastAsia="fr-FR"/>
    </w:rPr>
  </w:style>
  <w:style w:type="paragraph" w:customStyle="1" w:styleId="BE0BAD3793BC47D18D591FAC29907553">
    <w:name w:val="BE0BAD3793BC47D18D591FAC29907553"/>
    <w:rsid w:val="00AB73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A728F1E8CEBC421783EA7F127EA5F2CD">
    <w:name w:val="A728F1E8CEBC421783EA7F127EA5F2CD"/>
    <w:rsid w:val="00AB73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EA6390-1CF2-49DE-88D1-395134A88533}">
  <we:reference id="89a176cd-6ad0-47c4-b661-0a746d7d62c5" version="2.0.0.0" store="EXCatalog" storeType="EXCatalog"/>
  <we:alternateReferences>
    <we:reference id="WA200007356" version="2.0.0.0" store="fr-F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4044D7-BF80-4F39-BB01-2EBB277C890C}">
  <ds:schemaRefs>
    <ds:schemaRef ds:uri="urn:microsoft-dynamics-nav/reports/Standard_Sales_Order_Conf/13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 Watrelot</cp:lastModifiedBy>
  <cp:revision>9</cp:revision>
  <dcterms:created xsi:type="dcterms:W3CDTF">2021-12-04T18:24:00Z</dcterms:created>
  <dcterms:modified xsi:type="dcterms:W3CDTF">2026-02-03T10:49:00Z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